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386" w:rsidRDefault="006E68A3">
      <w:pPr>
        <w:pStyle w:val="Title"/>
      </w:pPr>
      <w:r>
        <w:t>Designing a</w:t>
      </w:r>
      <w:r w:rsidR="00A9439D">
        <w:t>n Array of</w:t>
      </w:r>
      <w:r w:rsidR="00E30B88">
        <w:t xml:space="preserve"> Arduino MCUs</w:t>
      </w:r>
    </w:p>
    <w:p w:rsidR="006E68A3" w:rsidRPr="006E68A3" w:rsidRDefault="006E68A3" w:rsidP="006E68A3">
      <w:pPr>
        <w:pStyle w:val="Subtitle"/>
      </w:pPr>
      <w:r>
        <w:t>By Allan M. Schwartz, allans@CodeValue.net</w:t>
      </w:r>
    </w:p>
    <w:p w:rsidR="000C4386" w:rsidRDefault="00223ACE" w:rsidP="00A8659A">
      <w:pPr>
        <w:pStyle w:val="Heading1"/>
      </w:pPr>
      <w:r>
        <w:t>Introduction</w:t>
      </w:r>
    </w:p>
    <w:p w:rsidR="008A2CE3" w:rsidRDefault="006E68A3">
      <w:r>
        <w:t>The challenge was to build</w:t>
      </w:r>
      <w:r w:rsidR="008775EC">
        <w:t xml:space="preserve"> a kinetic art wall of 24x12 pairs of </w:t>
      </w:r>
      <w:r w:rsidR="00BD006C">
        <w:t xml:space="preserve">clock </w:t>
      </w:r>
      <w:r w:rsidR="008775EC">
        <w:t>hands</w:t>
      </w:r>
      <w:r>
        <w:t>. A</w:t>
      </w:r>
      <w:r w:rsidR="005223A3">
        <w:t xml:space="preserve"> </w:t>
      </w:r>
      <w:r w:rsidR="008775EC">
        <w:t xml:space="preserve">cost effective implementation is 288 Arduino’s networked together, each controlling two stepper motors directly. There are several </w:t>
      </w:r>
      <w:r>
        <w:t>technical hurdles</w:t>
      </w:r>
      <w:r w:rsidR="008775EC">
        <w:t xml:space="preserve"> in connecting </w:t>
      </w:r>
      <w:r>
        <w:t>multiple</w:t>
      </w:r>
      <w:r w:rsidR="008775EC">
        <w:t xml:space="preserve"> or in this case hundreds of interconnected Arduinos. Because of the nature of kinetic art, t</w:t>
      </w:r>
      <w:r>
        <w:t xml:space="preserve">ime </w:t>
      </w:r>
      <w:r w:rsidR="008775EC">
        <w:t xml:space="preserve">synchronization </w:t>
      </w:r>
      <w:r w:rsidR="00EB4C5C">
        <w:t>are</w:t>
      </w:r>
      <w:r w:rsidR="008775EC">
        <w:t xml:space="preserve"> </w:t>
      </w:r>
      <w:r>
        <w:t>of upmost importance. Efficiency</w:t>
      </w:r>
      <w:r w:rsidR="008775EC">
        <w:t xml:space="preserve"> of communication is</w:t>
      </w:r>
      <w:r>
        <w:t xml:space="preserve"> also</w:t>
      </w:r>
      <w:r w:rsidR="008775EC">
        <w:t xml:space="preserve"> important. The </w:t>
      </w:r>
      <w:r>
        <w:t>cost and complexity of the interconnection is</w:t>
      </w:r>
      <w:r w:rsidR="008775EC">
        <w:t xml:space="preserve"> </w:t>
      </w:r>
      <w:r>
        <w:t xml:space="preserve">another </w:t>
      </w:r>
      <w:r w:rsidR="008775EC">
        <w:t>factor.</w:t>
      </w:r>
      <w:r w:rsidR="00BD006C">
        <w:t xml:space="preserve"> </w:t>
      </w:r>
    </w:p>
    <w:p w:rsidR="000C4386" w:rsidRDefault="00BD006C">
      <w:r>
        <w:t xml:space="preserve">For </w:t>
      </w:r>
      <w:r w:rsidR="006E68A3">
        <w:t>these</w:t>
      </w:r>
      <w:r>
        <w:t xml:space="preserve"> reasons, we have designed a two-dimension array with I</w:t>
      </w:r>
      <w:r w:rsidRPr="00B10302">
        <w:rPr>
          <w:vertAlign w:val="superscript"/>
        </w:rPr>
        <w:t>2</w:t>
      </w:r>
      <w:r>
        <w:t>C communication buses.</w:t>
      </w:r>
    </w:p>
    <w:p w:rsidR="005223A3" w:rsidRDefault="005223A3">
      <w:r>
        <w:rPr>
          <w:noProof/>
          <w:lang w:eastAsia="en-US"/>
        </w:rPr>
        <w:drawing>
          <wp:inline distT="0" distB="0" distL="0" distR="0">
            <wp:extent cx="5943600" cy="3632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million-times-humans-since-198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632200"/>
                    </a:xfrm>
                    <a:prstGeom prst="rect">
                      <a:avLst/>
                    </a:prstGeom>
                  </pic:spPr>
                </pic:pic>
              </a:graphicData>
            </a:graphic>
          </wp:inline>
        </w:drawing>
      </w:r>
    </w:p>
    <w:p w:rsidR="00E13B15" w:rsidRDefault="00E13B15" w:rsidP="00E13B15">
      <w:pPr>
        <w:pStyle w:val="Caption"/>
      </w:pPr>
      <w:r>
        <w:t xml:space="preserve">Figure </w:t>
      </w:r>
      <w:fldSimple w:instr=" SEQ Figure \* ARABIC ">
        <w:r w:rsidR="003C58EA">
          <w:rPr>
            <w:noProof/>
          </w:rPr>
          <w:t>1</w:t>
        </w:r>
      </w:fldSimple>
      <w:r>
        <w:t>:  Clock Wall (</w:t>
      </w:r>
      <w:r w:rsidRPr="002863EA">
        <w:t>www.humanssince1982.com</w:t>
      </w:r>
      <w:r>
        <w:t>)</w:t>
      </w:r>
    </w:p>
    <w:p w:rsidR="00223ACE" w:rsidRPr="00A8659A" w:rsidRDefault="00223ACE" w:rsidP="00A8659A">
      <w:pPr>
        <w:pStyle w:val="Heading1"/>
      </w:pPr>
      <w:r w:rsidRPr="00A8659A">
        <w:rPr>
          <w:rStyle w:val="Heading1Char"/>
        </w:rPr>
        <w:t>Goa</w:t>
      </w:r>
      <w:r w:rsidR="00A8659A">
        <w:t>l</w:t>
      </w:r>
    </w:p>
    <w:p w:rsidR="00504181" w:rsidRDefault="008775EC" w:rsidP="00A8659A">
      <w:pPr>
        <w:pStyle w:val="ListParagraph"/>
        <w:numPr>
          <w:ilvl w:val="0"/>
          <w:numId w:val="13"/>
        </w:numPr>
      </w:pPr>
      <w:r>
        <w:t xml:space="preserve">The first goal is to support a large </w:t>
      </w:r>
      <w:r w:rsidR="00504181">
        <w:t xml:space="preserve">array of Arduinos Elements. </w:t>
      </w:r>
      <w:r>
        <w:t>Each</w:t>
      </w:r>
      <w:r w:rsidR="00504181">
        <w:t xml:space="preserve"> single</w:t>
      </w:r>
      <w:r w:rsidR="00B02832">
        <w:t xml:space="preserve"> </w:t>
      </w:r>
      <w:r w:rsidR="00B02832" w:rsidRPr="00B02832">
        <w:rPr>
          <w:b/>
          <w:i/>
        </w:rPr>
        <w:t>Node</w:t>
      </w:r>
      <w:r w:rsidR="00504181">
        <w:t xml:space="preserve"> </w:t>
      </w:r>
      <w:r w:rsidR="00504181" w:rsidRPr="00504181">
        <w:rPr>
          <w:b/>
          <w:i/>
        </w:rPr>
        <w:t>Element</w:t>
      </w:r>
      <w:r w:rsidR="00B02832">
        <w:rPr>
          <w:b/>
          <w:i/>
        </w:rPr>
        <w:t xml:space="preserve"> </w:t>
      </w:r>
      <w:r>
        <w:t>is</w:t>
      </w:r>
      <w:r w:rsidR="00504181">
        <w:t xml:space="preserve"> individually addressable</w:t>
      </w:r>
      <w:r>
        <w:t>.</w:t>
      </w:r>
    </w:p>
    <w:p w:rsidR="00993A22" w:rsidRDefault="00504181" w:rsidP="00A8659A">
      <w:pPr>
        <w:pStyle w:val="ListParagraph"/>
        <w:numPr>
          <w:ilvl w:val="0"/>
          <w:numId w:val="13"/>
        </w:numPr>
      </w:pPr>
      <w:r>
        <w:lastRenderedPageBreak/>
        <w:t>The array is organized</w:t>
      </w:r>
      <w:r w:rsidR="00993A22">
        <w:t xml:space="preserve"> into Rows and Columns.  We define a special kind of Element called a </w:t>
      </w:r>
      <w:r w:rsidR="00993A22" w:rsidRPr="00B02832">
        <w:rPr>
          <w:b/>
          <w:i/>
        </w:rPr>
        <w:t>Row Controller</w:t>
      </w:r>
      <w:r w:rsidR="00993A22">
        <w:t xml:space="preserve">, which is connected to all the row’s </w:t>
      </w:r>
      <w:r w:rsidR="00B02832" w:rsidRPr="00B02832">
        <w:rPr>
          <w:b/>
          <w:i/>
        </w:rPr>
        <w:t>Node Element</w:t>
      </w:r>
      <w:r w:rsidR="00B02832">
        <w:rPr>
          <w:b/>
          <w:i/>
        </w:rPr>
        <w:t>s</w:t>
      </w:r>
      <w:r w:rsidR="00993A22">
        <w:t xml:space="preserve"> over a communications bus. We will be using the I2C bus for this purpose, because it is well-supported by the Arduino hardware and library software. The I2C implementation of the Arduino supports 112 device addresses.</w:t>
      </w:r>
    </w:p>
    <w:p w:rsidR="00223ACE" w:rsidRDefault="006E68A3" w:rsidP="00BC6BC7">
      <w:pPr>
        <w:pStyle w:val="ListParagraph"/>
        <w:numPr>
          <w:ilvl w:val="0"/>
          <w:numId w:val="13"/>
        </w:numPr>
      </w:pPr>
      <w:r>
        <w:t xml:space="preserve">An array using the typical I2C bus with 7-bit Slave Address could support up to </w:t>
      </w:r>
      <w:r w:rsidR="00596EE4">
        <w:t>111 rows and 111 columns. There may be practical limitations</w:t>
      </w:r>
      <w:r w:rsidR="00BC6BC7">
        <w:t xml:space="preserve"> such as bus-capacitance which would limit the number of Nodes per row</w:t>
      </w:r>
      <w:r w:rsidR="005223A3">
        <w:t xml:space="preserve"> or </w:t>
      </w:r>
      <w:r>
        <w:t xml:space="preserve">per </w:t>
      </w:r>
      <w:r w:rsidR="005223A3">
        <w:t>column.</w:t>
      </w:r>
    </w:p>
    <w:p w:rsidR="00223ACE" w:rsidRDefault="006E68A3" w:rsidP="00A8659A">
      <w:pPr>
        <w:pStyle w:val="ListParagraph"/>
        <w:numPr>
          <w:ilvl w:val="0"/>
          <w:numId w:val="13"/>
        </w:numPr>
      </w:pPr>
      <w:r>
        <w:t>B</w:t>
      </w:r>
      <w:r w:rsidR="00223ACE">
        <w:t>i-directional Communication</w:t>
      </w:r>
      <w:r w:rsidR="00596EE4">
        <w:t xml:space="preserve"> from </w:t>
      </w:r>
      <w:r w:rsidR="00BC6BC7">
        <w:t xml:space="preserve">the </w:t>
      </w:r>
      <w:r w:rsidR="00BC6BC7" w:rsidRPr="008775EC">
        <w:rPr>
          <w:b/>
          <w:i/>
        </w:rPr>
        <w:t>Array Controller</w:t>
      </w:r>
      <w:r w:rsidR="00BC6BC7">
        <w:t xml:space="preserve"> to the </w:t>
      </w:r>
      <w:r w:rsidR="00BC6BC7" w:rsidRPr="008775EC">
        <w:rPr>
          <w:b/>
          <w:i/>
        </w:rPr>
        <w:t>Node</w:t>
      </w:r>
      <w:r w:rsidR="00B02832">
        <w:rPr>
          <w:b/>
          <w:i/>
        </w:rPr>
        <w:t xml:space="preserve"> Element</w:t>
      </w:r>
      <w:r w:rsidR="00BC6BC7" w:rsidRPr="008775EC">
        <w:rPr>
          <w:b/>
          <w:i/>
        </w:rPr>
        <w:t>s</w:t>
      </w:r>
      <w:r>
        <w:t xml:space="preserve"> </w:t>
      </w:r>
      <w:r w:rsidR="00BC6BC7">
        <w:t xml:space="preserve">through the </w:t>
      </w:r>
      <w:r w:rsidR="00713AEF">
        <w:rPr>
          <w:b/>
          <w:i/>
        </w:rPr>
        <w:t>Row Controller</w:t>
      </w:r>
      <w:r>
        <w:t>, acting simply as a liaison is required.</w:t>
      </w:r>
    </w:p>
    <w:p w:rsidR="00223ACE" w:rsidRDefault="008775EC" w:rsidP="00A8659A">
      <w:pPr>
        <w:pStyle w:val="ListParagraph"/>
        <w:numPr>
          <w:ilvl w:val="0"/>
          <w:numId w:val="13"/>
        </w:numPr>
      </w:pPr>
      <w:r>
        <w:t xml:space="preserve">The application requires </w:t>
      </w:r>
      <w:r w:rsidR="00223ACE">
        <w:t>Low Latency</w:t>
      </w:r>
      <w:r>
        <w:t xml:space="preserve"> and precise time-based </w:t>
      </w:r>
      <w:r w:rsidR="00BD006C">
        <w:t>synchronization</w:t>
      </w:r>
      <w:r w:rsidR="006E68A3">
        <w:t>.</w:t>
      </w:r>
    </w:p>
    <w:p w:rsidR="00A8659A" w:rsidRDefault="00BD006C" w:rsidP="00A8659A">
      <w:pPr>
        <w:pStyle w:val="Heading1"/>
      </w:pPr>
      <w:r>
        <w:t>System Architecture</w:t>
      </w:r>
    </w:p>
    <w:p w:rsidR="005223A3" w:rsidRDefault="005223A3" w:rsidP="00BD006C">
      <w:r>
        <w:rPr>
          <w:noProof/>
          <w:lang w:eastAsia="en-US"/>
        </w:rPr>
        <w:drawing>
          <wp:inline distT="0" distB="0" distL="0" distR="0" wp14:anchorId="67C8EF6B" wp14:editId="2295C872">
            <wp:extent cx="5943600" cy="34785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ckwall-arch.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78530"/>
                    </a:xfrm>
                    <a:prstGeom prst="rect">
                      <a:avLst/>
                    </a:prstGeom>
                  </pic:spPr>
                </pic:pic>
              </a:graphicData>
            </a:graphic>
          </wp:inline>
        </w:drawing>
      </w:r>
    </w:p>
    <w:p w:rsidR="00E336BC" w:rsidRDefault="00E336BC" w:rsidP="00E336BC">
      <w:pPr>
        <w:pStyle w:val="Caption"/>
      </w:pPr>
      <w:r>
        <w:t xml:space="preserve">Figure </w:t>
      </w:r>
      <w:fldSimple w:instr=" SEQ Figure \* ARABIC ">
        <w:r w:rsidR="003C58EA">
          <w:rPr>
            <w:noProof/>
          </w:rPr>
          <w:t>2</w:t>
        </w:r>
      </w:fldSimple>
      <w:r>
        <w:t>: Pictorial Architecture</w:t>
      </w:r>
    </w:p>
    <w:p w:rsidR="006E68A3" w:rsidRDefault="005223A3" w:rsidP="00BD006C">
      <w:r>
        <w:t xml:space="preserve">The above </w:t>
      </w:r>
      <w:r w:rsidR="006E68A3">
        <w:t xml:space="preserve">diagram is representative of the array-like architecture, with as an example,  </w:t>
      </w:r>
      <w:r>
        <w:t>4 rows, a</w:t>
      </w:r>
      <w:r w:rsidR="006E68A3">
        <w:t>nd 10 columns of Node Elements.</w:t>
      </w:r>
    </w:p>
    <w:p w:rsidR="00BD006C" w:rsidRDefault="006E68A3" w:rsidP="00BD006C">
      <w:r>
        <w:t>In this design, t</w:t>
      </w:r>
      <w:r w:rsidR="00BD006C">
        <w:t xml:space="preserve">he array of </w:t>
      </w:r>
      <w:r w:rsidR="00B02832">
        <w:t>controllers</w:t>
      </w:r>
      <w:r w:rsidR="00BD006C">
        <w:t xml:space="preserve"> is comprised of 3 different elements:</w:t>
      </w:r>
    </w:p>
    <w:p w:rsidR="00B02832" w:rsidRDefault="00B02832" w:rsidP="00B02832">
      <w:pPr>
        <w:pStyle w:val="ListParagraph"/>
        <w:numPr>
          <w:ilvl w:val="0"/>
          <w:numId w:val="14"/>
        </w:numPr>
      </w:pPr>
      <w:r>
        <w:t xml:space="preserve">288 </w:t>
      </w:r>
      <w:r w:rsidRPr="00B02832">
        <w:rPr>
          <w:b/>
          <w:i/>
        </w:rPr>
        <w:t>Node</w:t>
      </w:r>
      <w:r>
        <w:t xml:space="preserve"> </w:t>
      </w:r>
      <w:r w:rsidRPr="00B02832">
        <w:rPr>
          <w:b/>
          <w:i/>
        </w:rPr>
        <w:t>Elements</w:t>
      </w:r>
      <w:r w:rsidRPr="00B02832">
        <w:t xml:space="preserve"> </w:t>
      </w:r>
      <w:r>
        <w:t>arr</w:t>
      </w:r>
      <w:r w:rsidR="003831A9">
        <w:t>anged in 12 rows of 24 elements</w:t>
      </w:r>
    </w:p>
    <w:p w:rsidR="00B02832" w:rsidRDefault="00B02832" w:rsidP="00B02832">
      <w:pPr>
        <w:pStyle w:val="ListParagraph"/>
        <w:numPr>
          <w:ilvl w:val="0"/>
          <w:numId w:val="14"/>
        </w:numPr>
      </w:pPr>
      <w:r>
        <w:t xml:space="preserve">12 </w:t>
      </w:r>
      <w:r w:rsidRPr="00B02832">
        <w:rPr>
          <w:b/>
          <w:i/>
        </w:rPr>
        <w:t>Row Controllers</w:t>
      </w:r>
      <w:r w:rsidR="00CD5291">
        <w:rPr>
          <w:b/>
          <w:i/>
        </w:rPr>
        <w:t xml:space="preserve"> </w:t>
      </w:r>
      <w:r w:rsidR="00CD5291" w:rsidRPr="00CD5291">
        <w:t>(depicted as the 4 larger MCUs, above)</w:t>
      </w:r>
    </w:p>
    <w:p w:rsidR="00BD006C" w:rsidRDefault="00BD006C" w:rsidP="00B02832">
      <w:pPr>
        <w:pStyle w:val="ListParagraph"/>
        <w:numPr>
          <w:ilvl w:val="0"/>
          <w:numId w:val="14"/>
        </w:numPr>
      </w:pPr>
      <w:r>
        <w:t xml:space="preserve">A single </w:t>
      </w:r>
      <w:r w:rsidRPr="00B02832">
        <w:rPr>
          <w:b/>
          <w:i/>
        </w:rPr>
        <w:t>Array Controller</w:t>
      </w:r>
      <w:r w:rsidR="00CD5291">
        <w:rPr>
          <w:b/>
          <w:i/>
        </w:rPr>
        <w:t xml:space="preserve"> </w:t>
      </w:r>
      <w:r w:rsidR="00CD5291" w:rsidRPr="00CD5291">
        <w:t>(depicted as the single Intel Edison, above)</w:t>
      </w:r>
      <w:r w:rsidR="00B02832">
        <w:br/>
      </w:r>
    </w:p>
    <w:p w:rsidR="00BD006C" w:rsidRDefault="002D798A" w:rsidP="002D798A">
      <w:pPr>
        <w:pStyle w:val="Heading2"/>
      </w:pPr>
      <w:r>
        <w:lastRenderedPageBreak/>
        <w:t>Node Elements</w:t>
      </w:r>
    </w:p>
    <w:p w:rsidR="002D798A" w:rsidRDefault="00C13DEC" w:rsidP="00CE1140">
      <w:r>
        <w:t>The</w:t>
      </w:r>
      <w:r w:rsidR="00713AEF">
        <w:t xml:space="preserve"> </w:t>
      </w:r>
      <w:r w:rsidR="00713AEF" w:rsidRPr="00713AEF">
        <w:rPr>
          <w:b/>
          <w:i/>
        </w:rPr>
        <w:t>Node Element</w:t>
      </w:r>
      <w:r w:rsidR="00AA1E51">
        <w:rPr>
          <w:b/>
          <w:i/>
        </w:rPr>
        <w:t>,</w:t>
      </w:r>
      <w:r w:rsidR="00713AEF">
        <w:t xml:space="preserve"> </w:t>
      </w:r>
      <w:r w:rsidR="006E68A3">
        <w:t xml:space="preserve">the </w:t>
      </w:r>
      <w:r w:rsidR="00713AEF">
        <w:t xml:space="preserve">most numerous element </w:t>
      </w:r>
      <w:r w:rsidR="00AA1E51">
        <w:t xml:space="preserve">of the design, requires 288 </w:t>
      </w:r>
      <w:r w:rsidR="00713AEF">
        <w:t xml:space="preserve">MCUs. The selection is critical. </w:t>
      </w:r>
      <w:r w:rsidR="00AA1E51">
        <w:t>An</w:t>
      </w:r>
      <w:r w:rsidR="00713AEF">
        <w:t xml:space="preserve"> 8-bit MCU</w:t>
      </w:r>
      <w:r w:rsidR="00AA1E51">
        <w:t xml:space="preserve"> was chosen</w:t>
      </w:r>
      <w:r w:rsidR="00713AEF">
        <w:t xml:space="preserve"> because of </w:t>
      </w:r>
      <w:r w:rsidR="00AA1E51">
        <w:t xml:space="preserve">the low </w:t>
      </w:r>
      <w:r w:rsidR="00713AEF">
        <w:t xml:space="preserve">cost; and a member of the Arduino family </w:t>
      </w:r>
      <w:r w:rsidR="00AA1E51">
        <w:t xml:space="preserve">was chosen </w:t>
      </w:r>
      <w:r w:rsidR="00713AEF">
        <w:t xml:space="preserve">because of ease of developing, </w:t>
      </w:r>
      <w:r w:rsidR="00AA1E51">
        <w:t xml:space="preserve">and the </w:t>
      </w:r>
      <w:r w:rsidR="00713AEF">
        <w:t>ease of programming. In select</w:t>
      </w:r>
      <w:r w:rsidR="00AA1E51">
        <w:t>ing a small-form factor Arduino</w:t>
      </w:r>
      <w:r w:rsidR="00713AEF">
        <w:t xml:space="preserve"> or Arduino compatible, </w:t>
      </w:r>
      <w:r w:rsidR="00AA1E51">
        <w:t>we have considered these choices</w:t>
      </w:r>
      <w:r w:rsidR="00713AEF">
        <w:t>:</w:t>
      </w:r>
    </w:p>
    <w:tbl>
      <w:tblPr>
        <w:tblStyle w:val="GridTable1Light"/>
        <w:tblW w:w="0" w:type="auto"/>
        <w:tblLook w:val="04A0" w:firstRow="1" w:lastRow="0" w:firstColumn="1" w:lastColumn="0" w:noHBand="0" w:noVBand="1"/>
      </w:tblPr>
      <w:tblGrid>
        <w:gridCol w:w="1874"/>
        <w:gridCol w:w="1926"/>
        <w:gridCol w:w="1913"/>
        <w:gridCol w:w="1830"/>
        <w:gridCol w:w="1807"/>
      </w:tblGrid>
      <w:tr w:rsidR="00CE1140" w:rsidTr="00713A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4" w:type="dxa"/>
          </w:tcPr>
          <w:p w:rsidR="00CE1140" w:rsidRDefault="00CE1140" w:rsidP="00C85C9D">
            <w:r>
              <w:t>Model</w:t>
            </w:r>
          </w:p>
        </w:tc>
        <w:tc>
          <w:tcPr>
            <w:tcW w:w="1926" w:type="dxa"/>
          </w:tcPr>
          <w:p w:rsidR="00CE1140" w:rsidRDefault="00CE1140" w:rsidP="00C85C9D">
            <w:pPr>
              <w:cnfStyle w:val="100000000000" w:firstRow="1" w:lastRow="0" w:firstColumn="0" w:lastColumn="0" w:oddVBand="0" w:evenVBand="0" w:oddHBand="0" w:evenHBand="0" w:firstRowFirstColumn="0" w:firstRowLastColumn="0" w:lastRowFirstColumn="0" w:lastRowLastColumn="0"/>
            </w:pPr>
            <w:r>
              <w:t>Processor</w:t>
            </w:r>
          </w:p>
        </w:tc>
        <w:tc>
          <w:tcPr>
            <w:tcW w:w="1913" w:type="dxa"/>
          </w:tcPr>
          <w:p w:rsidR="00CE1140" w:rsidRDefault="00CE1140" w:rsidP="00C85C9D">
            <w:pPr>
              <w:cnfStyle w:val="100000000000" w:firstRow="1" w:lastRow="0" w:firstColumn="0" w:lastColumn="0" w:oddVBand="0" w:evenVBand="0" w:oddHBand="0" w:evenHBand="0" w:firstRowFirstColumn="0" w:firstRowLastColumn="0" w:lastRowFirstColumn="0" w:lastRowLastColumn="0"/>
            </w:pPr>
            <w:r>
              <w:t>SRAM/FLASH</w:t>
            </w:r>
          </w:p>
        </w:tc>
        <w:tc>
          <w:tcPr>
            <w:tcW w:w="1830" w:type="dxa"/>
          </w:tcPr>
          <w:p w:rsidR="00CE1140" w:rsidRDefault="00CE1140" w:rsidP="00C85C9D">
            <w:pPr>
              <w:cnfStyle w:val="100000000000" w:firstRow="1" w:lastRow="0" w:firstColumn="0" w:lastColumn="0" w:oddVBand="0" w:evenVBand="0" w:oddHBand="0" w:evenHBand="0" w:firstRowFirstColumn="0" w:firstRowLastColumn="0" w:lastRowFirstColumn="0" w:lastRowLastColumn="0"/>
            </w:pPr>
            <w:r>
              <w:t>Analog Input</w:t>
            </w:r>
          </w:p>
          <w:p w:rsidR="00CE1140" w:rsidRDefault="00CE1140" w:rsidP="00C85C9D">
            <w:pPr>
              <w:cnfStyle w:val="100000000000" w:firstRow="1" w:lastRow="0" w:firstColumn="0" w:lastColumn="0" w:oddVBand="0" w:evenVBand="0" w:oddHBand="0" w:evenHBand="0" w:firstRowFirstColumn="0" w:firstRowLastColumn="0" w:lastRowFirstColumn="0" w:lastRowLastColumn="0"/>
            </w:pPr>
            <w:r>
              <w:t>Digital IO/PWM</w:t>
            </w:r>
          </w:p>
        </w:tc>
        <w:tc>
          <w:tcPr>
            <w:tcW w:w="1807" w:type="dxa"/>
          </w:tcPr>
          <w:p w:rsidR="00CE1140" w:rsidRDefault="00CE1140" w:rsidP="00C85C9D">
            <w:pPr>
              <w:cnfStyle w:val="100000000000" w:firstRow="1" w:lastRow="0" w:firstColumn="0" w:lastColumn="0" w:oddVBand="0" w:evenVBand="0" w:oddHBand="0" w:evenHBand="0" w:firstRowFirstColumn="0" w:firstRowLastColumn="0" w:lastRowFirstColumn="0" w:lastRowLastColumn="0"/>
            </w:pPr>
            <w:r>
              <w:t>Comm</w:t>
            </w:r>
          </w:p>
        </w:tc>
      </w:tr>
      <w:tr w:rsidR="00CE1140" w:rsidTr="00713AEF">
        <w:tc>
          <w:tcPr>
            <w:cnfStyle w:val="001000000000" w:firstRow="0" w:lastRow="0" w:firstColumn="1" w:lastColumn="0" w:oddVBand="0" w:evenVBand="0" w:oddHBand="0" w:evenHBand="0" w:firstRowFirstColumn="0" w:firstRowLastColumn="0" w:lastRowFirstColumn="0" w:lastRowLastColumn="0"/>
            <w:tcW w:w="1874" w:type="dxa"/>
          </w:tcPr>
          <w:p w:rsidR="00CE1140" w:rsidRDefault="00CE1140" w:rsidP="00C85C9D">
            <w:r>
              <w:t>Arduino Micro</w:t>
            </w:r>
          </w:p>
          <w:p w:rsidR="00CE1140" w:rsidRPr="00BD1D97" w:rsidRDefault="00CE1140" w:rsidP="00C85C9D">
            <w:pPr>
              <w:rPr>
                <w:b w:val="0"/>
              </w:rPr>
            </w:pPr>
            <w:r w:rsidRPr="00BD1D97">
              <w:rPr>
                <w:b w:val="0"/>
              </w:rPr>
              <w:t>48mm x 18mm</w:t>
            </w:r>
          </w:p>
        </w:tc>
        <w:tc>
          <w:tcPr>
            <w:tcW w:w="1926" w:type="dxa"/>
          </w:tcPr>
          <w:p w:rsidR="00CE1140" w:rsidRDefault="00CE1140" w:rsidP="00C85C9D">
            <w:pPr>
              <w:cnfStyle w:val="000000000000" w:firstRow="0" w:lastRow="0" w:firstColumn="0" w:lastColumn="0" w:oddVBand="0" w:evenVBand="0" w:oddHBand="0" w:evenHBand="0" w:firstRowFirstColumn="0" w:firstRowLastColumn="0" w:lastRowFirstColumn="0" w:lastRowLastColumn="0"/>
            </w:pPr>
            <w:r>
              <w:t>8-bit ATmega32U4</w:t>
            </w:r>
          </w:p>
          <w:p w:rsidR="00CE1140" w:rsidRDefault="00CE1140" w:rsidP="00C85C9D">
            <w:pPr>
              <w:cnfStyle w:val="000000000000" w:firstRow="0" w:lastRow="0" w:firstColumn="0" w:lastColumn="0" w:oddVBand="0" w:evenVBand="0" w:oddHBand="0" w:evenHBand="0" w:firstRowFirstColumn="0" w:firstRowLastColumn="0" w:lastRowFirstColumn="0" w:lastRowLastColumn="0"/>
            </w:pPr>
            <w:r>
              <w:t>16</w:t>
            </w:r>
            <w:r w:rsidR="00482364">
              <w:t xml:space="preserve"> </w:t>
            </w:r>
            <w:r>
              <w:t>MHz</w:t>
            </w:r>
          </w:p>
        </w:tc>
        <w:tc>
          <w:tcPr>
            <w:tcW w:w="1913" w:type="dxa"/>
          </w:tcPr>
          <w:p w:rsidR="00CE1140" w:rsidRDefault="00CE1140" w:rsidP="00C85C9D">
            <w:pPr>
              <w:cnfStyle w:val="000000000000" w:firstRow="0" w:lastRow="0" w:firstColumn="0" w:lastColumn="0" w:oddVBand="0" w:evenVBand="0" w:oddHBand="0" w:evenHBand="0" w:firstRowFirstColumn="0" w:firstRowLastColumn="0" w:lastRowFirstColumn="0" w:lastRowLastColumn="0"/>
            </w:pPr>
            <w:r>
              <w:t>2.5 k / 32 k</w:t>
            </w:r>
          </w:p>
        </w:tc>
        <w:tc>
          <w:tcPr>
            <w:tcW w:w="1830" w:type="dxa"/>
          </w:tcPr>
          <w:p w:rsidR="00CE1140" w:rsidRDefault="00CE1140" w:rsidP="00C85C9D">
            <w:pPr>
              <w:cnfStyle w:val="000000000000" w:firstRow="0" w:lastRow="0" w:firstColumn="0" w:lastColumn="0" w:oddVBand="0" w:evenVBand="0" w:oddHBand="0" w:evenHBand="0" w:firstRowFirstColumn="0" w:firstRowLastColumn="0" w:lastRowFirstColumn="0" w:lastRowLastColumn="0"/>
            </w:pPr>
            <w:r>
              <w:t>Ana: 12</w:t>
            </w:r>
          </w:p>
          <w:p w:rsidR="00CE1140" w:rsidRDefault="00CE1140" w:rsidP="00C85C9D">
            <w:pPr>
              <w:cnfStyle w:val="000000000000" w:firstRow="0" w:lastRow="0" w:firstColumn="0" w:lastColumn="0" w:oddVBand="0" w:evenVBand="0" w:oddHBand="0" w:evenHBand="0" w:firstRowFirstColumn="0" w:firstRowLastColumn="0" w:lastRowFirstColumn="0" w:lastRowLastColumn="0"/>
            </w:pPr>
            <w:r>
              <w:t>Dig: 20/7</w:t>
            </w:r>
          </w:p>
        </w:tc>
        <w:tc>
          <w:tcPr>
            <w:tcW w:w="1807" w:type="dxa"/>
          </w:tcPr>
          <w:p w:rsidR="00CE1140" w:rsidRDefault="00CE1140" w:rsidP="00C85C9D">
            <w:pPr>
              <w:cnfStyle w:val="000000000000" w:firstRow="0" w:lastRow="0" w:firstColumn="0" w:lastColumn="0" w:oddVBand="0" w:evenVBand="0" w:oddHBand="0" w:evenHBand="0" w:firstRowFirstColumn="0" w:firstRowLastColumn="0" w:lastRowFirstColumn="0" w:lastRowLastColumn="0"/>
            </w:pPr>
            <w:r>
              <w:t xml:space="preserve">I2C </w:t>
            </w:r>
          </w:p>
          <w:p w:rsidR="00CE1140" w:rsidRDefault="00CE1140" w:rsidP="00C85C9D">
            <w:pPr>
              <w:cnfStyle w:val="000000000000" w:firstRow="0" w:lastRow="0" w:firstColumn="0" w:lastColumn="0" w:oddVBand="0" w:evenVBand="0" w:oddHBand="0" w:evenHBand="0" w:firstRowFirstColumn="0" w:firstRowLastColumn="0" w:lastRowFirstColumn="0" w:lastRowLastColumn="0"/>
            </w:pPr>
            <w:r>
              <w:t>SPI</w:t>
            </w:r>
          </w:p>
          <w:p w:rsidR="00CE1140" w:rsidRDefault="00CE1140" w:rsidP="00C85C9D">
            <w:pPr>
              <w:cnfStyle w:val="000000000000" w:firstRow="0" w:lastRow="0" w:firstColumn="0" w:lastColumn="0" w:oddVBand="0" w:evenVBand="0" w:oddHBand="0" w:evenHBand="0" w:firstRowFirstColumn="0" w:firstRowLastColumn="0" w:lastRowFirstColumn="0" w:lastRowLastColumn="0"/>
            </w:pPr>
            <w:r>
              <w:t>Micro USB</w:t>
            </w:r>
          </w:p>
        </w:tc>
      </w:tr>
      <w:tr w:rsidR="00BD504F" w:rsidTr="00713AEF">
        <w:tc>
          <w:tcPr>
            <w:cnfStyle w:val="001000000000" w:firstRow="0" w:lastRow="0" w:firstColumn="1" w:lastColumn="0" w:oddVBand="0" w:evenVBand="0" w:oddHBand="0" w:evenHBand="0" w:firstRowFirstColumn="0" w:firstRowLastColumn="0" w:lastRowFirstColumn="0" w:lastRowLastColumn="0"/>
            <w:tcW w:w="1874" w:type="dxa"/>
          </w:tcPr>
          <w:p w:rsidR="00BD504F" w:rsidRDefault="00BD504F" w:rsidP="00BD504F">
            <w:r>
              <w:t>Arduino Mini</w:t>
            </w:r>
          </w:p>
          <w:p w:rsidR="00BD504F" w:rsidRPr="00D110A3" w:rsidRDefault="00BD504F" w:rsidP="00BD504F">
            <w:pPr>
              <w:rPr>
                <w:i/>
              </w:rPr>
            </w:pPr>
            <w:r w:rsidRPr="00D110A3">
              <w:rPr>
                <w:i/>
              </w:rPr>
              <w:t>(retired)</w:t>
            </w:r>
          </w:p>
        </w:tc>
        <w:tc>
          <w:tcPr>
            <w:tcW w:w="1926" w:type="dxa"/>
          </w:tcPr>
          <w:p w:rsidR="00BD504F" w:rsidRDefault="00BD504F" w:rsidP="00BD504F">
            <w:pPr>
              <w:cnfStyle w:val="000000000000" w:firstRow="0" w:lastRow="0" w:firstColumn="0" w:lastColumn="0" w:oddVBand="0" w:evenVBand="0" w:oddHBand="0" w:evenHBand="0" w:firstRowFirstColumn="0" w:firstRowLastColumn="0" w:lastRowFirstColumn="0" w:lastRowLastColumn="0"/>
            </w:pPr>
            <w:r>
              <w:t>8-bit ATmega328</w:t>
            </w:r>
          </w:p>
          <w:p w:rsidR="00BD504F" w:rsidRDefault="00BD504F" w:rsidP="00BD504F">
            <w:pPr>
              <w:cnfStyle w:val="000000000000" w:firstRow="0" w:lastRow="0" w:firstColumn="0" w:lastColumn="0" w:oddVBand="0" w:evenVBand="0" w:oddHBand="0" w:evenHBand="0" w:firstRowFirstColumn="0" w:firstRowLastColumn="0" w:lastRowFirstColumn="0" w:lastRowLastColumn="0"/>
            </w:pPr>
            <w:r>
              <w:t>8</w:t>
            </w:r>
            <w:r w:rsidR="00482364">
              <w:t xml:space="preserve"> </w:t>
            </w:r>
            <w:r>
              <w:t>MHz</w:t>
            </w:r>
            <w:r w:rsidR="00482364">
              <w:t xml:space="preserve"> or 16 MHz</w:t>
            </w:r>
          </w:p>
        </w:tc>
        <w:tc>
          <w:tcPr>
            <w:tcW w:w="1913" w:type="dxa"/>
          </w:tcPr>
          <w:p w:rsidR="00BD504F" w:rsidRDefault="00BD504F" w:rsidP="00BD504F">
            <w:pPr>
              <w:cnfStyle w:val="000000000000" w:firstRow="0" w:lastRow="0" w:firstColumn="0" w:lastColumn="0" w:oddVBand="0" w:evenVBand="0" w:oddHBand="0" w:evenHBand="0" w:firstRowFirstColumn="0" w:firstRowLastColumn="0" w:lastRowFirstColumn="0" w:lastRowLastColumn="0"/>
            </w:pPr>
            <w:r>
              <w:t>1 or 2K / 16 or 32K</w:t>
            </w:r>
          </w:p>
        </w:tc>
        <w:tc>
          <w:tcPr>
            <w:tcW w:w="1830" w:type="dxa"/>
          </w:tcPr>
          <w:p w:rsidR="00BD504F" w:rsidRDefault="00BD504F" w:rsidP="00BD504F">
            <w:pPr>
              <w:cnfStyle w:val="000000000000" w:firstRow="0" w:lastRow="0" w:firstColumn="0" w:lastColumn="0" w:oddVBand="0" w:evenVBand="0" w:oddHBand="0" w:evenHBand="0" w:firstRowFirstColumn="0" w:firstRowLastColumn="0" w:lastRowFirstColumn="0" w:lastRowLastColumn="0"/>
            </w:pPr>
            <w:r>
              <w:t>Ana: 4</w:t>
            </w:r>
          </w:p>
          <w:p w:rsidR="00BD504F" w:rsidRDefault="00BD504F" w:rsidP="00BD504F">
            <w:pPr>
              <w:cnfStyle w:val="000000000000" w:firstRow="0" w:lastRow="0" w:firstColumn="0" w:lastColumn="0" w:oddVBand="0" w:evenVBand="0" w:oddHBand="0" w:evenHBand="0" w:firstRowFirstColumn="0" w:firstRowLastColumn="0" w:lastRowFirstColumn="0" w:lastRowLastColumn="0"/>
            </w:pPr>
            <w:r>
              <w:t>Dig: 16/6</w:t>
            </w:r>
          </w:p>
        </w:tc>
        <w:tc>
          <w:tcPr>
            <w:tcW w:w="1807" w:type="dxa"/>
          </w:tcPr>
          <w:p w:rsidR="00BD504F" w:rsidRDefault="00BD504F" w:rsidP="00BD504F">
            <w:pPr>
              <w:cnfStyle w:val="000000000000" w:firstRow="0" w:lastRow="0" w:firstColumn="0" w:lastColumn="0" w:oddVBand="0" w:evenVBand="0" w:oddHBand="0" w:evenHBand="0" w:firstRowFirstColumn="0" w:firstRowLastColumn="0" w:lastRowFirstColumn="0" w:lastRowLastColumn="0"/>
            </w:pPr>
            <w:r>
              <w:t>I2C</w:t>
            </w:r>
          </w:p>
          <w:p w:rsidR="00BD504F" w:rsidRDefault="00BD504F" w:rsidP="00BD504F">
            <w:pPr>
              <w:cnfStyle w:val="000000000000" w:firstRow="0" w:lastRow="0" w:firstColumn="0" w:lastColumn="0" w:oddVBand="0" w:evenVBand="0" w:oddHBand="0" w:evenHBand="0" w:firstRowFirstColumn="0" w:firstRowLastColumn="0" w:lastRowFirstColumn="0" w:lastRowLastColumn="0"/>
            </w:pPr>
            <w:r>
              <w:t>SPI (no lib.)</w:t>
            </w:r>
          </w:p>
          <w:p w:rsidR="00BD504F" w:rsidRDefault="00BD504F" w:rsidP="00BD504F">
            <w:pPr>
              <w:cnfStyle w:val="000000000000" w:firstRow="0" w:lastRow="0" w:firstColumn="0" w:lastColumn="0" w:oddVBand="0" w:evenVBand="0" w:oddHBand="0" w:evenHBand="0" w:firstRowFirstColumn="0" w:firstRowLastColumn="0" w:lastRowFirstColumn="0" w:lastRowLastColumn="0"/>
            </w:pPr>
            <w:r>
              <w:t>6-pin header</w:t>
            </w:r>
          </w:p>
        </w:tc>
      </w:tr>
      <w:tr w:rsidR="00BD504F" w:rsidTr="00713AEF">
        <w:tc>
          <w:tcPr>
            <w:cnfStyle w:val="001000000000" w:firstRow="0" w:lastRow="0" w:firstColumn="1" w:lastColumn="0" w:oddVBand="0" w:evenVBand="0" w:oddHBand="0" w:evenHBand="0" w:firstRowFirstColumn="0" w:firstRowLastColumn="0" w:lastRowFirstColumn="0" w:lastRowLastColumn="0"/>
            <w:tcW w:w="1874" w:type="dxa"/>
          </w:tcPr>
          <w:p w:rsidR="00BD504F" w:rsidRDefault="00BD504F" w:rsidP="00BD504F">
            <w:r>
              <w:t>Arduino Nano v2.x</w:t>
            </w:r>
          </w:p>
          <w:p w:rsidR="00BD504F" w:rsidRPr="00BD1D97" w:rsidRDefault="00BD504F" w:rsidP="00BD504F">
            <w:pPr>
              <w:rPr>
                <w:b w:val="0"/>
              </w:rPr>
            </w:pPr>
            <w:r w:rsidRPr="00BD1D97">
              <w:rPr>
                <w:b w:val="0"/>
              </w:rPr>
              <w:t>45mm x 18 mm</w:t>
            </w:r>
          </w:p>
        </w:tc>
        <w:tc>
          <w:tcPr>
            <w:tcW w:w="1926" w:type="dxa"/>
          </w:tcPr>
          <w:p w:rsidR="00BD504F" w:rsidRDefault="00BD504F" w:rsidP="00BD504F">
            <w:pPr>
              <w:cnfStyle w:val="000000000000" w:firstRow="0" w:lastRow="0" w:firstColumn="0" w:lastColumn="0" w:oddVBand="0" w:evenVBand="0" w:oddHBand="0" w:evenHBand="0" w:firstRowFirstColumn="0" w:firstRowLastColumn="0" w:lastRowFirstColumn="0" w:lastRowLastColumn="0"/>
            </w:pPr>
            <w:r>
              <w:t>8-bit ATmega168</w:t>
            </w:r>
          </w:p>
          <w:p w:rsidR="00BD504F" w:rsidRDefault="00BD504F" w:rsidP="00BD504F">
            <w:pPr>
              <w:cnfStyle w:val="000000000000" w:firstRow="0" w:lastRow="0" w:firstColumn="0" w:lastColumn="0" w:oddVBand="0" w:evenVBand="0" w:oddHBand="0" w:evenHBand="0" w:firstRowFirstColumn="0" w:firstRowLastColumn="0" w:lastRowFirstColumn="0" w:lastRowLastColumn="0"/>
            </w:pPr>
            <w:r>
              <w:t>16</w:t>
            </w:r>
            <w:r w:rsidR="00482364">
              <w:t xml:space="preserve"> </w:t>
            </w:r>
            <w:r>
              <w:t>MHz</w:t>
            </w:r>
          </w:p>
        </w:tc>
        <w:tc>
          <w:tcPr>
            <w:tcW w:w="1913" w:type="dxa"/>
          </w:tcPr>
          <w:p w:rsidR="00BD504F" w:rsidRDefault="00BD504F" w:rsidP="00BD504F">
            <w:pPr>
              <w:cnfStyle w:val="000000000000" w:firstRow="0" w:lastRow="0" w:firstColumn="0" w:lastColumn="0" w:oddVBand="0" w:evenVBand="0" w:oddHBand="0" w:evenHBand="0" w:firstRowFirstColumn="0" w:firstRowLastColumn="0" w:lastRowFirstColumn="0" w:lastRowLastColumn="0"/>
            </w:pPr>
            <w:r>
              <w:t>1 k / 16 k</w:t>
            </w:r>
          </w:p>
        </w:tc>
        <w:tc>
          <w:tcPr>
            <w:tcW w:w="1830" w:type="dxa"/>
          </w:tcPr>
          <w:p w:rsidR="00BD504F" w:rsidRDefault="00BD504F" w:rsidP="00BD504F">
            <w:pPr>
              <w:cnfStyle w:val="000000000000" w:firstRow="0" w:lastRow="0" w:firstColumn="0" w:lastColumn="0" w:oddVBand="0" w:evenVBand="0" w:oddHBand="0" w:evenHBand="0" w:firstRowFirstColumn="0" w:firstRowLastColumn="0" w:lastRowFirstColumn="0" w:lastRowLastColumn="0"/>
            </w:pPr>
            <w:r>
              <w:t>Ana: 8</w:t>
            </w:r>
          </w:p>
          <w:p w:rsidR="00BD504F" w:rsidRDefault="00BD504F" w:rsidP="00BD504F">
            <w:pPr>
              <w:cnfStyle w:val="000000000000" w:firstRow="0" w:lastRow="0" w:firstColumn="0" w:lastColumn="0" w:oddVBand="0" w:evenVBand="0" w:oddHBand="0" w:evenHBand="0" w:firstRowFirstColumn="0" w:firstRowLastColumn="0" w:lastRowFirstColumn="0" w:lastRowLastColumn="0"/>
            </w:pPr>
            <w:r>
              <w:t>Dig: 14/6</w:t>
            </w:r>
          </w:p>
        </w:tc>
        <w:tc>
          <w:tcPr>
            <w:tcW w:w="1807" w:type="dxa"/>
          </w:tcPr>
          <w:p w:rsidR="00BD504F" w:rsidRDefault="00BD504F" w:rsidP="00BD504F">
            <w:pPr>
              <w:cnfStyle w:val="000000000000" w:firstRow="0" w:lastRow="0" w:firstColumn="0" w:lastColumn="0" w:oddVBand="0" w:evenVBand="0" w:oddHBand="0" w:evenHBand="0" w:firstRowFirstColumn="0" w:firstRowLastColumn="0" w:lastRowFirstColumn="0" w:lastRowLastColumn="0"/>
            </w:pPr>
            <w:r>
              <w:t>I2C</w:t>
            </w:r>
          </w:p>
          <w:p w:rsidR="00BD504F" w:rsidRDefault="00BD504F" w:rsidP="00BD504F">
            <w:pPr>
              <w:cnfStyle w:val="000000000000" w:firstRow="0" w:lastRow="0" w:firstColumn="0" w:lastColumn="0" w:oddVBand="0" w:evenVBand="0" w:oddHBand="0" w:evenHBand="0" w:firstRowFirstColumn="0" w:firstRowLastColumn="0" w:lastRowFirstColumn="0" w:lastRowLastColumn="0"/>
            </w:pPr>
            <w:r>
              <w:t>SPI (no lib.)</w:t>
            </w:r>
          </w:p>
          <w:p w:rsidR="00BD504F" w:rsidRDefault="00BD504F" w:rsidP="00BD504F">
            <w:pPr>
              <w:cnfStyle w:val="000000000000" w:firstRow="0" w:lastRow="0" w:firstColumn="0" w:lastColumn="0" w:oddVBand="0" w:evenVBand="0" w:oddHBand="0" w:evenHBand="0" w:firstRowFirstColumn="0" w:firstRowLastColumn="0" w:lastRowFirstColumn="0" w:lastRowLastColumn="0"/>
            </w:pPr>
            <w:r>
              <w:t>mini-B USB</w:t>
            </w:r>
          </w:p>
        </w:tc>
      </w:tr>
      <w:tr w:rsidR="00BD504F" w:rsidTr="00713AEF">
        <w:tc>
          <w:tcPr>
            <w:cnfStyle w:val="001000000000" w:firstRow="0" w:lastRow="0" w:firstColumn="1" w:lastColumn="0" w:oddVBand="0" w:evenVBand="0" w:oddHBand="0" w:evenHBand="0" w:firstRowFirstColumn="0" w:firstRowLastColumn="0" w:lastRowFirstColumn="0" w:lastRowLastColumn="0"/>
            <w:tcW w:w="1874" w:type="dxa"/>
          </w:tcPr>
          <w:p w:rsidR="00BD504F" w:rsidRDefault="00BD504F" w:rsidP="00BD504F">
            <w:r>
              <w:t>Arduino Nano v3.x</w:t>
            </w:r>
          </w:p>
          <w:p w:rsidR="00BD504F" w:rsidRPr="00BD1D97" w:rsidRDefault="00BD504F" w:rsidP="00BD504F">
            <w:pPr>
              <w:rPr>
                <w:b w:val="0"/>
              </w:rPr>
            </w:pPr>
            <w:r w:rsidRPr="00BD1D97">
              <w:rPr>
                <w:b w:val="0"/>
              </w:rPr>
              <w:t>44 mm x 18 mm</w:t>
            </w:r>
          </w:p>
        </w:tc>
        <w:tc>
          <w:tcPr>
            <w:tcW w:w="1926" w:type="dxa"/>
          </w:tcPr>
          <w:p w:rsidR="00BD504F" w:rsidRDefault="00BD504F" w:rsidP="00BD504F">
            <w:pPr>
              <w:cnfStyle w:val="000000000000" w:firstRow="0" w:lastRow="0" w:firstColumn="0" w:lastColumn="0" w:oddVBand="0" w:evenVBand="0" w:oddHBand="0" w:evenHBand="0" w:firstRowFirstColumn="0" w:firstRowLastColumn="0" w:lastRowFirstColumn="0" w:lastRowLastColumn="0"/>
            </w:pPr>
            <w:r>
              <w:t>8-bit ATmega328P</w:t>
            </w:r>
          </w:p>
          <w:p w:rsidR="00BD504F" w:rsidRDefault="00BD504F" w:rsidP="00BD504F">
            <w:pPr>
              <w:cnfStyle w:val="000000000000" w:firstRow="0" w:lastRow="0" w:firstColumn="0" w:lastColumn="0" w:oddVBand="0" w:evenVBand="0" w:oddHBand="0" w:evenHBand="0" w:firstRowFirstColumn="0" w:firstRowLastColumn="0" w:lastRowFirstColumn="0" w:lastRowLastColumn="0"/>
            </w:pPr>
            <w:r>
              <w:t>16</w:t>
            </w:r>
            <w:r w:rsidR="00482364">
              <w:t xml:space="preserve"> </w:t>
            </w:r>
            <w:r>
              <w:t>MHz</w:t>
            </w:r>
          </w:p>
        </w:tc>
        <w:tc>
          <w:tcPr>
            <w:tcW w:w="1913" w:type="dxa"/>
          </w:tcPr>
          <w:p w:rsidR="00BD504F" w:rsidRDefault="00BD504F" w:rsidP="00BD504F">
            <w:pPr>
              <w:cnfStyle w:val="000000000000" w:firstRow="0" w:lastRow="0" w:firstColumn="0" w:lastColumn="0" w:oddVBand="0" w:evenVBand="0" w:oddHBand="0" w:evenHBand="0" w:firstRowFirstColumn="0" w:firstRowLastColumn="0" w:lastRowFirstColumn="0" w:lastRowLastColumn="0"/>
            </w:pPr>
            <w:r>
              <w:t>2 k / 32 k</w:t>
            </w:r>
          </w:p>
        </w:tc>
        <w:tc>
          <w:tcPr>
            <w:tcW w:w="1830" w:type="dxa"/>
          </w:tcPr>
          <w:p w:rsidR="00BD504F" w:rsidRDefault="00BD504F" w:rsidP="00BD504F">
            <w:pPr>
              <w:cnfStyle w:val="000000000000" w:firstRow="0" w:lastRow="0" w:firstColumn="0" w:lastColumn="0" w:oddVBand="0" w:evenVBand="0" w:oddHBand="0" w:evenHBand="0" w:firstRowFirstColumn="0" w:firstRowLastColumn="0" w:lastRowFirstColumn="0" w:lastRowLastColumn="0"/>
            </w:pPr>
            <w:r>
              <w:t>Ana: 8</w:t>
            </w:r>
          </w:p>
          <w:p w:rsidR="00BD504F" w:rsidRDefault="00BD504F" w:rsidP="00BD504F">
            <w:pPr>
              <w:cnfStyle w:val="000000000000" w:firstRow="0" w:lastRow="0" w:firstColumn="0" w:lastColumn="0" w:oddVBand="0" w:evenVBand="0" w:oddHBand="0" w:evenHBand="0" w:firstRowFirstColumn="0" w:firstRowLastColumn="0" w:lastRowFirstColumn="0" w:lastRowLastColumn="0"/>
            </w:pPr>
            <w:r>
              <w:t>Dig: 14/6</w:t>
            </w:r>
          </w:p>
        </w:tc>
        <w:tc>
          <w:tcPr>
            <w:tcW w:w="1807" w:type="dxa"/>
          </w:tcPr>
          <w:p w:rsidR="00BD504F" w:rsidRDefault="00BD504F" w:rsidP="00BD504F">
            <w:pPr>
              <w:cnfStyle w:val="000000000000" w:firstRow="0" w:lastRow="0" w:firstColumn="0" w:lastColumn="0" w:oddVBand="0" w:evenVBand="0" w:oddHBand="0" w:evenHBand="0" w:firstRowFirstColumn="0" w:firstRowLastColumn="0" w:lastRowFirstColumn="0" w:lastRowLastColumn="0"/>
            </w:pPr>
            <w:r>
              <w:t>I2C</w:t>
            </w:r>
          </w:p>
          <w:p w:rsidR="00BD504F" w:rsidRDefault="00BD504F" w:rsidP="00BD504F">
            <w:pPr>
              <w:cnfStyle w:val="000000000000" w:firstRow="0" w:lastRow="0" w:firstColumn="0" w:lastColumn="0" w:oddVBand="0" w:evenVBand="0" w:oddHBand="0" w:evenHBand="0" w:firstRowFirstColumn="0" w:firstRowLastColumn="0" w:lastRowFirstColumn="0" w:lastRowLastColumn="0"/>
            </w:pPr>
            <w:r>
              <w:t>SPI (no lib.)</w:t>
            </w:r>
          </w:p>
          <w:p w:rsidR="00BD504F" w:rsidRDefault="00BD504F" w:rsidP="00BD504F">
            <w:pPr>
              <w:cnfStyle w:val="000000000000" w:firstRow="0" w:lastRow="0" w:firstColumn="0" w:lastColumn="0" w:oddVBand="0" w:evenVBand="0" w:oddHBand="0" w:evenHBand="0" w:firstRowFirstColumn="0" w:firstRowLastColumn="0" w:lastRowFirstColumn="0" w:lastRowLastColumn="0"/>
            </w:pPr>
            <w:r>
              <w:t>mini-B USB</w:t>
            </w:r>
          </w:p>
        </w:tc>
      </w:tr>
      <w:tr w:rsidR="00BD504F" w:rsidTr="00713AEF">
        <w:tc>
          <w:tcPr>
            <w:cnfStyle w:val="001000000000" w:firstRow="0" w:lastRow="0" w:firstColumn="1" w:lastColumn="0" w:oddVBand="0" w:evenVBand="0" w:oddHBand="0" w:evenHBand="0" w:firstRowFirstColumn="0" w:firstRowLastColumn="0" w:lastRowFirstColumn="0" w:lastRowLastColumn="0"/>
            <w:tcW w:w="1874" w:type="dxa"/>
          </w:tcPr>
          <w:p w:rsidR="00BD504F" w:rsidRDefault="00BD504F" w:rsidP="00BD504F">
            <w:r>
              <w:t>Arduino Pro Mini</w:t>
            </w:r>
          </w:p>
          <w:p w:rsidR="00BD504F" w:rsidRPr="00BD1D97" w:rsidRDefault="00BD504F" w:rsidP="00BD504F">
            <w:pPr>
              <w:rPr>
                <w:b w:val="0"/>
              </w:rPr>
            </w:pPr>
            <w:r w:rsidRPr="00BD1D97">
              <w:rPr>
                <w:b w:val="0"/>
              </w:rPr>
              <w:t>33 mm x 18 mm</w:t>
            </w:r>
          </w:p>
          <w:p w:rsidR="00BD504F" w:rsidRDefault="00BD504F" w:rsidP="00BD504F"/>
        </w:tc>
        <w:tc>
          <w:tcPr>
            <w:tcW w:w="1926" w:type="dxa"/>
          </w:tcPr>
          <w:p w:rsidR="00BD504F" w:rsidRDefault="00BD504F" w:rsidP="00BD504F">
            <w:pPr>
              <w:cnfStyle w:val="000000000000" w:firstRow="0" w:lastRow="0" w:firstColumn="0" w:lastColumn="0" w:oddVBand="0" w:evenVBand="0" w:oddHBand="0" w:evenHBand="0" w:firstRowFirstColumn="0" w:firstRowLastColumn="0" w:lastRowFirstColumn="0" w:lastRowLastColumn="0"/>
            </w:pPr>
            <w:r>
              <w:t>8-bit ATmega328</w:t>
            </w:r>
          </w:p>
          <w:p w:rsidR="00BD504F" w:rsidRDefault="00BD504F" w:rsidP="00BD504F">
            <w:pPr>
              <w:cnfStyle w:val="000000000000" w:firstRow="0" w:lastRow="0" w:firstColumn="0" w:lastColumn="0" w:oddVBand="0" w:evenVBand="0" w:oddHBand="0" w:evenHBand="0" w:firstRowFirstColumn="0" w:firstRowLastColumn="0" w:lastRowFirstColumn="0" w:lastRowLastColumn="0"/>
            </w:pPr>
            <w:r>
              <w:t>16 MHz</w:t>
            </w:r>
          </w:p>
        </w:tc>
        <w:tc>
          <w:tcPr>
            <w:tcW w:w="1913" w:type="dxa"/>
          </w:tcPr>
          <w:p w:rsidR="00BD504F" w:rsidRDefault="00BD504F" w:rsidP="00BD504F">
            <w:pPr>
              <w:cnfStyle w:val="000000000000" w:firstRow="0" w:lastRow="0" w:firstColumn="0" w:lastColumn="0" w:oddVBand="0" w:evenVBand="0" w:oddHBand="0" w:evenHBand="0" w:firstRowFirstColumn="0" w:firstRowLastColumn="0" w:lastRowFirstColumn="0" w:lastRowLastColumn="0"/>
            </w:pPr>
            <w:r>
              <w:t>2 k / 32 k</w:t>
            </w:r>
          </w:p>
        </w:tc>
        <w:tc>
          <w:tcPr>
            <w:tcW w:w="1830" w:type="dxa"/>
          </w:tcPr>
          <w:p w:rsidR="00BD504F" w:rsidRDefault="00BD504F" w:rsidP="00BD504F">
            <w:pPr>
              <w:cnfStyle w:val="000000000000" w:firstRow="0" w:lastRow="0" w:firstColumn="0" w:lastColumn="0" w:oddVBand="0" w:evenVBand="0" w:oddHBand="0" w:evenHBand="0" w:firstRowFirstColumn="0" w:firstRowLastColumn="0" w:lastRowFirstColumn="0" w:lastRowLastColumn="0"/>
            </w:pPr>
            <w:r>
              <w:t>Ana: 6</w:t>
            </w:r>
          </w:p>
          <w:p w:rsidR="00BD504F" w:rsidRDefault="00BD504F" w:rsidP="00BD504F">
            <w:pPr>
              <w:cnfStyle w:val="000000000000" w:firstRow="0" w:lastRow="0" w:firstColumn="0" w:lastColumn="0" w:oddVBand="0" w:evenVBand="0" w:oddHBand="0" w:evenHBand="0" w:firstRowFirstColumn="0" w:firstRowLastColumn="0" w:lastRowFirstColumn="0" w:lastRowLastColumn="0"/>
            </w:pPr>
            <w:r>
              <w:t>Dig: 14/6</w:t>
            </w:r>
          </w:p>
        </w:tc>
        <w:tc>
          <w:tcPr>
            <w:tcW w:w="1807" w:type="dxa"/>
          </w:tcPr>
          <w:p w:rsidR="00BD504F" w:rsidRDefault="00BD504F" w:rsidP="00BD504F">
            <w:pPr>
              <w:cnfStyle w:val="000000000000" w:firstRow="0" w:lastRow="0" w:firstColumn="0" w:lastColumn="0" w:oddVBand="0" w:evenVBand="0" w:oddHBand="0" w:evenHBand="0" w:firstRowFirstColumn="0" w:firstRowLastColumn="0" w:lastRowFirstColumn="0" w:lastRowLastColumn="0"/>
            </w:pPr>
            <w:r>
              <w:t>I2C</w:t>
            </w:r>
          </w:p>
          <w:p w:rsidR="00BD504F" w:rsidRDefault="00BD504F" w:rsidP="00BD504F">
            <w:pPr>
              <w:cnfStyle w:val="000000000000" w:firstRow="0" w:lastRow="0" w:firstColumn="0" w:lastColumn="0" w:oddVBand="0" w:evenVBand="0" w:oddHBand="0" w:evenHBand="0" w:firstRowFirstColumn="0" w:firstRowLastColumn="0" w:lastRowFirstColumn="0" w:lastRowLastColumn="0"/>
            </w:pPr>
            <w:r>
              <w:t>SPI (no lib.)</w:t>
            </w:r>
          </w:p>
          <w:p w:rsidR="00BD504F" w:rsidRDefault="00BD504F" w:rsidP="00BD504F">
            <w:pPr>
              <w:cnfStyle w:val="000000000000" w:firstRow="0" w:lastRow="0" w:firstColumn="0" w:lastColumn="0" w:oddVBand="0" w:evenVBand="0" w:oddHBand="0" w:evenHBand="0" w:firstRowFirstColumn="0" w:firstRowLastColumn="0" w:lastRowFirstColumn="0" w:lastRowLastColumn="0"/>
            </w:pPr>
            <w:r>
              <w:t>6-pin header</w:t>
            </w:r>
          </w:p>
        </w:tc>
      </w:tr>
      <w:tr w:rsidR="00BD504F" w:rsidTr="00713AEF">
        <w:tc>
          <w:tcPr>
            <w:cnfStyle w:val="001000000000" w:firstRow="0" w:lastRow="0" w:firstColumn="1" w:lastColumn="0" w:oddVBand="0" w:evenVBand="0" w:oddHBand="0" w:evenHBand="0" w:firstRowFirstColumn="0" w:firstRowLastColumn="0" w:lastRowFirstColumn="0" w:lastRowLastColumn="0"/>
            <w:tcW w:w="1874" w:type="dxa"/>
          </w:tcPr>
          <w:p w:rsidR="00BD504F" w:rsidRDefault="00BD504F" w:rsidP="00BD504F">
            <w:r>
              <w:t>MKR1000</w:t>
            </w:r>
          </w:p>
          <w:p w:rsidR="00BD504F" w:rsidRPr="005D7ADF" w:rsidRDefault="00BD504F" w:rsidP="00BD504F">
            <w:pPr>
              <w:rPr>
                <w:i/>
              </w:rPr>
            </w:pPr>
            <w:r w:rsidRPr="005D7ADF">
              <w:rPr>
                <w:i/>
              </w:rPr>
              <w:t>(coming soon)</w:t>
            </w:r>
          </w:p>
        </w:tc>
        <w:tc>
          <w:tcPr>
            <w:tcW w:w="1926" w:type="dxa"/>
          </w:tcPr>
          <w:p w:rsidR="00BD504F" w:rsidRDefault="00BD504F" w:rsidP="00BD504F">
            <w:pPr>
              <w:cnfStyle w:val="000000000000" w:firstRow="0" w:lastRow="0" w:firstColumn="0" w:lastColumn="0" w:oddVBand="0" w:evenVBand="0" w:oddHBand="0" w:evenHBand="0" w:firstRowFirstColumn="0" w:firstRowLastColumn="0" w:lastRowFirstColumn="0" w:lastRowLastColumn="0"/>
            </w:pPr>
            <w:r>
              <w:t>32-bit Atmel SoC</w:t>
            </w:r>
          </w:p>
          <w:p w:rsidR="00BD504F" w:rsidRDefault="00BD504F" w:rsidP="00BD504F">
            <w:pPr>
              <w:cnfStyle w:val="000000000000" w:firstRow="0" w:lastRow="0" w:firstColumn="0" w:lastColumn="0" w:oddVBand="0" w:evenVBand="0" w:oddHBand="0" w:evenHBand="0" w:firstRowFirstColumn="0" w:firstRowLastColumn="0" w:lastRowFirstColumn="0" w:lastRowLastColumn="0"/>
            </w:pPr>
            <w:r>
              <w:t>48 MHz</w:t>
            </w:r>
          </w:p>
        </w:tc>
        <w:tc>
          <w:tcPr>
            <w:tcW w:w="1913" w:type="dxa"/>
          </w:tcPr>
          <w:p w:rsidR="00BD504F" w:rsidRDefault="00BD504F" w:rsidP="00BD504F">
            <w:pPr>
              <w:cnfStyle w:val="000000000000" w:firstRow="0" w:lastRow="0" w:firstColumn="0" w:lastColumn="0" w:oddVBand="0" w:evenVBand="0" w:oddHBand="0" w:evenHBand="0" w:firstRowFirstColumn="0" w:firstRowLastColumn="0" w:lastRowFirstColumn="0" w:lastRowLastColumn="0"/>
            </w:pPr>
            <w:r>
              <w:t xml:space="preserve">32 k / 256 k </w:t>
            </w:r>
          </w:p>
        </w:tc>
        <w:tc>
          <w:tcPr>
            <w:tcW w:w="1830" w:type="dxa"/>
          </w:tcPr>
          <w:p w:rsidR="00BD504F" w:rsidRDefault="00BD504F" w:rsidP="00BD504F">
            <w:pPr>
              <w:cnfStyle w:val="000000000000" w:firstRow="0" w:lastRow="0" w:firstColumn="0" w:lastColumn="0" w:oddVBand="0" w:evenVBand="0" w:oddHBand="0" w:evenHBand="0" w:firstRowFirstColumn="0" w:firstRowLastColumn="0" w:lastRowFirstColumn="0" w:lastRowLastColumn="0"/>
            </w:pPr>
            <w:r>
              <w:t>Ana: 7</w:t>
            </w:r>
          </w:p>
          <w:p w:rsidR="00BD504F" w:rsidRDefault="00BD504F" w:rsidP="00BD504F">
            <w:pPr>
              <w:cnfStyle w:val="000000000000" w:firstRow="0" w:lastRow="0" w:firstColumn="0" w:lastColumn="0" w:oddVBand="0" w:evenVBand="0" w:oddHBand="0" w:evenHBand="0" w:firstRowFirstColumn="0" w:firstRowLastColumn="0" w:lastRowFirstColumn="0" w:lastRowLastColumn="0"/>
            </w:pPr>
            <w:r>
              <w:t>Dig: 8/4</w:t>
            </w:r>
          </w:p>
        </w:tc>
        <w:tc>
          <w:tcPr>
            <w:tcW w:w="1807" w:type="dxa"/>
          </w:tcPr>
          <w:p w:rsidR="00BD504F" w:rsidRDefault="00BD504F" w:rsidP="00BD504F">
            <w:pPr>
              <w:cnfStyle w:val="000000000000" w:firstRow="0" w:lastRow="0" w:firstColumn="0" w:lastColumn="0" w:oddVBand="0" w:evenVBand="0" w:oddHBand="0" w:evenHBand="0" w:firstRowFirstColumn="0" w:firstRowLastColumn="0" w:lastRowFirstColumn="0" w:lastRowLastColumn="0"/>
            </w:pPr>
            <w:r>
              <w:t>I2C</w:t>
            </w:r>
          </w:p>
          <w:p w:rsidR="00BD504F" w:rsidRDefault="00BD504F" w:rsidP="00BD504F">
            <w:pPr>
              <w:cnfStyle w:val="000000000000" w:firstRow="0" w:lastRow="0" w:firstColumn="0" w:lastColumn="0" w:oddVBand="0" w:evenVBand="0" w:oddHBand="0" w:evenHBand="0" w:firstRowFirstColumn="0" w:firstRowLastColumn="0" w:lastRowFirstColumn="0" w:lastRowLastColumn="0"/>
            </w:pPr>
            <w:r>
              <w:t>SPI</w:t>
            </w:r>
          </w:p>
          <w:p w:rsidR="00BD504F" w:rsidRDefault="00BD504F" w:rsidP="00BD504F">
            <w:pPr>
              <w:cnfStyle w:val="000000000000" w:firstRow="0" w:lastRow="0" w:firstColumn="0" w:lastColumn="0" w:oddVBand="0" w:evenVBand="0" w:oddHBand="0" w:evenHBand="0" w:firstRowFirstColumn="0" w:firstRowLastColumn="0" w:lastRowFirstColumn="0" w:lastRowLastColumn="0"/>
            </w:pPr>
            <w:r>
              <w:t>USB</w:t>
            </w:r>
          </w:p>
        </w:tc>
      </w:tr>
      <w:tr w:rsidR="00BD504F" w:rsidTr="00713AEF">
        <w:tc>
          <w:tcPr>
            <w:cnfStyle w:val="001000000000" w:firstRow="0" w:lastRow="0" w:firstColumn="1" w:lastColumn="0" w:oddVBand="0" w:evenVBand="0" w:oddHBand="0" w:evenHBand="0" w:firstRowFirstColumn="0" w:firstRowLastColumn="0" w:lastRowFirstColumn="0" w:lastRowLastColumn="0"/>
            <w:tcW w:w="1874" w:type="dxa"/>
          </w:tcPr>
          <w:p w:rsidR="00BD504F" w:rsidRDefault="00BD504F" w:rsidP="00BD504F">
            <w:r>
              <w:t>Sparkfun</w:t>
            </w:r>
          </w:p>
          <w:p w:rsidR="00BD504F" w:rsidRDefault="00BD504F" w:rsidP="00BD504F">
            <w:r>
              <w:t>Teensy 3.2</w:t>
            </w:r>
          </w:p>
        </w:tc>
        <w:tc>
          <w:tcPr>
            <w:tcW w:w="1926" w:type="dxa"/>
          </w:tcPr>
          <w:p w:rsidR="00BD504F" w:rsidRDefault="00BD504F" w:rsidP="00BD504F">
            <w:pPr>
              <w:cnfStyle w:val="000000000000" w:firstRow="0" w:lastRow="0" w:firstColumn="0" w:lastColumn="0" w:oddVBand="0" w:evenVBand="0" w:oddHBand="0" w:evenHBand="0" w:firstRowFirstColumn="0" w:firstRowLastColumn="0" w:lastRowFirstColumn="0" w:lastRowLastColumn="0"/>
            </w:pPr>
            <w:r>
              <w:t>32-bit ARM Cortex-M4</w:t>
            </w:r>
          </w:p>
          <w:p w:rsidR="00BD504F" w:rsidRDefault="00BD504F" w:rsidP="00BD504F">
            <w:pPr>
              <w:cnfStyle w:val="000000000000" w:firstRow="0" w:lastRow="0" w:firstColumn="0" w:lastColumn="0" w:oddVBand="0" w:evenVBand="0" w:oddHBand="0" w:evenHBand="0" w:firstRowFirstColumn="0" w:firstRowLastColumn="0" w:lastRowFirstColumn="0" w:lastRowLastColumn="0"/>
            </w:pPr>
            <w:r>
              <w:t>72 MHz</w:t>
            </w:r>
          </w:p>
        </w:tc>
        <w:tc>
          <w:tcPr>
            <w:tcW w:w="1913" w:type="dxa"/>
          </w:tcPr>
          <w:p w:rsidR="00BD504F" w:rsidRDefault="00BD504F" w:rsidP="00BD504F">
            <w:pPr>
              <w:cnfStyle w:val="000000000000" w:firstRow="0" w:lastRow="0" w:firstColumn="0" w:lastColumn="0" w:oddVBand="0" w:evenVBand="0" w:oddHBand="0" w:evenHBand="0" w:firstRowFirstColumn="0" w:firstRowLastColumn="0" w:lastRowFirstColumn="0" w:lastRowLastColumn="0"/>
            </w:pPr>
            <w:r>
              <w:t xml:space="preserve">64 k / 256 k </w:t>
            </w:r>
          </w:p>
        </w:tc>
        <w:tc>
          <w:tcPr>
            <w:tcW w:w="1830" w:type="dxa"/>
          </w:tcPr>
          <w:p w:rsidR="00BD504F" w:rsidRDefault="00BD504F" w:rsidP="00BD504F">
            <w:pPr>
              <w:cnfStyle w:val="000000000000" w:firstRow="0" w:lastRow="0" w:firstColumn="0" w:lastColumn="0" w:oddVBand="0" w:evenVBand="0" w:oddHBand="0" w:evenHBand="0" w:firstRowFirstColumn="0" w:firstRowLastColumn="0" w:lastRowFirstColumn="0" w:lastRowLastColumn="0"/>
            </w:pPr>
            <w:r>
              <w:t>Ana: 21</w:t>
            </w:r>
          </w:p>
          <w:p w:rsidR="00BD504F" w:rsidRDefault="00BD504F" w:rsidP="00BD504F">
            <w:pPr>
              <w:cnfStyle w:val="000000000000" w:firstRow="0" w:lastRow="0" w:firstColumn="0" w:lastColumn="0" w:oddVBand="0" w:evenVBand="0" w:oddHBand="0" w:evenHBand="0" w:firstRowFirstColumn="0" w:firstRowLastColumn="0" w:lastRowFirstColumn="0" w:lastRowLastColumn="0"/>
            </w:pPr>
            <w:r>
              <w:t>Dig: 34 /12</w:t>
            </w:r>
          </w:p>
        </w:tc>
        <w:tc>
          <w:tcPr>
            <w:tcW w:w="1807" w:type="dxa"/>
          </w:tcPr>
          <w:p w:rsidR="00BD504F" w:rsidRDefault="00BD504F" w:rsidP="00BD504F">
            <w:pPr>
              <w:cnfStyle w:val="000000000000" w:firstRow="0" w:lastRow="0" w:firstColumn="0" w:lastColumn="0" w:oddVBand="0" w:evenVBand="0" w:oddHBand="0" w:evenHBand="0" w:firstRowFirstColumn="0" w:firstRowLastColumn="0" w:lastRowFirstColumn="0" w:lastRowLastColumn="0"/>
            </w:pPr>
            <w:r>
              <w:t>SPI, I2C, I2S, CAN,</w:t>
            </w:r>
          </w:p>
          <w:p w:rsidR="00BD504F" w:rsidRDefault="00BD504F" w:rsidP="00BD504F">
            <w:pPr>
              <w:cnfStyle w:val="000000000000" w:firstRow="0" w:lastRow="0" w:firstColumn="0" w:lastColumn="0" w:oddVBand="0" w:evenVBand="0" w:oddHBand="0" w:evenHBand="0" w:firstRowFirstColumn="0" w:firstRowLastColumn="0" w:lastRowFirstColumn="0" w:lastRowLastColumn="0"/>
            </w:pPr>
            <w:r>
              <w:t>IR, UARTs, USB</w:t>
            </w:r>
          </w:p>
        </w:tc>
      </w:tr>
    </w:tbl>
    <w:p w:rsidR="00E336BC" w:rsidRDefault="00E336BC" w:rsidP="00E336BC">
      <w:pPr>
        <w:pStyle w:val="Caption"/>
      </w:pPr>
      <w:r>
        <w:t xml:space="preserve">Table </w:t>
      </w:r>
      <w:fldSimple w:instr=" SEQ Table \* ARABIC ">
        <w:r w:rsidR="00194B6E">
          <w:rPr>
            <w:noProof/>
          </w:rPr>
          <w:t>1</w:t>
        </w:r>
      </w:fldSimple>
      <w:r>
        <w:t>: Choices for Node Element Arduinos</w:t>
      </w:r>
    </w:p>
    <w:p w:rsidR="002E3093" w:rsidRDefault="00AA1E51" w:rsidP="00A52C7D">
      <w:r>
        <w:t>The</w:t>
      </w:r>
      <w:r w:rsidR="00E336BC">
        <w:t xml:space="preserve"> Arduino Mini</w:t>
      </w:r>
      <w:r w:rsidR="00A52C7D">
        <w:t>/Pro Mini</w:t>
      </w:r>
      <w:r w:rsidR="00B10302">
        <w:t xml:space="preserve"> are poor choices, because they have been discontinued</w:t>
      </w:r>
      <w:r w:rsidR="00555F28">
        <w:t xml:space="preserve"> </w:t>
      </w:r>
      <w:r w:rsidR="00A52C7D">
        <w:t>and</w:t>
      </w:r>
      <w:r w:rsidR="00555F28">
        <w:t xml:space="preserve"> are difficult to program. </w:t>
      </w:r>
      <w:r w:rsidR="00B10302">
        <w:t>The Teensy is too expensive</w:t>
      </w:r>
      <w:r w:rsidR="002E3093">
        <w:t>, in spite of its catchy name</w:t>
      </w:r>
      <w:r w:rsidR="00555F28">
        <w:t>.</w:t>
      </w:r>
      <w:r w:rsidR="00B10302">
        <w:t xml:space="preserve"> The MKR1000 is not yet available.  </w:t>
      </w:r>
      <w:r w:rsidR="00555F28">
        <w:t xml:space="preserve">There are a number of choices based on the ATtiny85, not listed in the table above – </w:t>
      </w:r>
      <w:r w:rsidR="002E3093">
        <w:t xml:space="preserve">all </w:t>
      </w:r>
      <w:r w:rsidR="00555F28">
        <w:t xml:space="preserve">deemed </w:t>
      </w:r>
      <w:r>
        <w:t>un</w:t>
      </w:r>
      <w:r w:rsidR="00555F28">
        <w:t xml:space="preserve">suitable because </w:t>
      </w:r>
      <w:r>
        <w:t>this processor would be</w:t>
      </w:r>
      <w:r w:rsidR="00555F28">
        <w:t xml:space="preserve"> under-powered. </w:t>
      </w:r>
    </w:p>
    <w:p w:rsidR="00A52C7D" w:rsidRDefault="00B10302" w:rsidP="00A52C7D">
      <w:r>
        <w:t>This leaves only the Ardu</w:t>
      </w:r>
      <w:r w:rsidR="00AA1E51">
        <w:t>ino Micro and the Arduino Nano as suitable models.</w:t>
      </w:r>
      <w:r>
        <w:t xml:space="preserve"> </w:t>
      </w:r>
      <w:r w:rsidR="00AA1E51">
        <w:t>The</w:t>
      </w:r>
      <w:r w:rsidR="00713AEF">
        <w:t xml:space="preserve"> Arduino</w:t>
      </w:r>
      <w:r>
        <w:t xml:space="preserve"> Nano v3 </w:t>
      </w:r>
      <w:r w:rsidR="00AA1E51">
        <w:t xml:space="preserve">has been selected </w:t>
      </w:r>
      <w:r>
        <w:t xml:space="preserve">as our </w:t>
      </w:r>
      <w:r w:rsidR="00AA1E51" w:rsidRPr="00AA1E51">
        <w:rPr>
          <w:i/>
        </w:rPr>
        <w:t xml:space="preserve">Node </w:t>
      </w:r>
      <w:r w:rsidRPr="00AA1E51">
        <w:rPr>
          <w:i/>
        </w:rPr>
        <w:t>Element</w:t>
      </w:r>
      <w:r>
        <w:t xml:space="preserve">, because of its cost, availability and suitability </w:t>
      </w:r>
      <w:r w:rsidR="00AA1E51">
        <w:t>for</w:t>
      </w:r>
      <w:r>
        <w:t xml:space="preserve"> this project.</w:t>
      </w:r>
      <w:r w:rsidR="00713AEF">
        <w:rPr>
          <w:noProof/>
          <w:lang w:eastAsia="en-US"/>
        </w:rPr>
        <w:drawing>
          <wp:inline distT="0" distB="0" distL="0" distR="0" wp14:anchorId="337C3489" wp14:editId="3EF82D2F">
            <wp:extent cx="2971800" cy="1367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n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9933" cy="1412300"/>
                    </a:xfrm>
                    <a:prstGeom prst="rect">
                      <a:avLst/>
                    </a:prstGeom>
                  </pic:spPr>
                </pic:pic>
              </a:graphicData>
            </a:graphic>
          </wp:inline>
        </w:drawing>
      </w:r>
    </w:p>
    <w:p w:rsidR="00E336BC" w:rsidRDefault="00E336BC" w:rsidP="00A52C7D">
      <w:pPr>
        <w:pStyle w:val="Caption"/>
      </w:pPr>
      <w:r>
        <w:t xml:space="preserve">Figure </w:t>
      </w:r>
      <w:fldSimple w:instr=" SEQ Figure \* ARABIC ">
        <w:r w:rsidR="003C58EA">
          <w:rPr>
            <w:noProof/>
          </w:rPr>
          <w:t>3</w:t>
        </w:r>
      </w:fldSimple>
      <w:r>
        <w:t>: Arduino Nano v3</w:t>
      </w:r>
    </w:p>
    <w:p w:rsidR="002D798A" w:rsidRDefault="002D798A" w:rsidP="002D798A">
      <w:pPr>
        <w:pStyle w:val="Heading2"/>
      </w:pPr>
      <w:r>
        <w:lastRenderedPageBreak/>
        <w:t>Row Controller</w:t>
      </w:r>
    </w:p>
    <w:p w:rsidR="002D798A" w:rsidRDefault="00AA1E51" w:rsidP="002D798A">
      <w:r>
        <w:t>The selection</w:t>
      </w:r>
      <w:r w:rsidR="002D798A">
        <w:t xml:space="preserve"> of </w:t>
      </w:r>
      <w:r>
        <w:t xml:space="preserve">the </w:t>
      </w:r>
      <w:r w:rsidRPr="00AA1E51">
        <w:rPr>
          <w:i/>
        </w:rPr>
        <w:t>Row Controller</w:t>
      </w:r>
      <w:r w:rsidR="002D798A">
        <w:t xml:space="preserve"> is difficult, because </w:t>
      </w:r>
      <w:r>
        <w:t>this array architecture requires</w:t>
      </w:r>
      <w:r w:rsidR="002D798A">
        <w:t xml:space="preserve"> </w:t>
      </w:r>
      <w:r>
        <w:t xml:space="preserve">the </w:t>
      </w:r>
      <w:r w:rsidRPr="00AA1E51">
        <w:rPr>
          <w:i/>
        </w:rPr>
        <w:t>Row Controller</w:t>
      </w:r>
      <w:r>
        <w:t xml:space="preserve"> </w:t>
      </w:r>
      <w:r w:rsidR="002D798A">
        <w:t xml:space="preserve">to have two channels of I2C bus communication. Here are some of the boards </w:t>
      </w:r>
      <w:r>
        <w:t>under consideration</w:t>
      </w:r>
      <w:r w:rsidR="002D798A">
        <w:t>:</w:t>
      </w:r>
    </w:p>
    <w:tbl>
      <w:tblPr>
        <w:tblStyle w:val="GridTable1Light"/>
        <w:tblW w:w="0" w:type="auto"/>
        <w:tblLook w:val="04A0" w:firstRow="1" w:lastRow="0" w:firstColumn="1" w:lastColumn="0" w:noHBand="0" w:noVBand="1"/>
      </w:tblPr>
      <w:tblGrid>
        <w:gridCol w:w="1874"/>
        <w:gridCol w:w="1926"/>
        <w:gridCol w:w="1913"/>
        <w:gridCol w:w="1830"/>
        <w:gridCol w:w="1807"/>
      </w:tblGrid>
      <w:tr w:rsidR="00C13DEC" w:rsidTr="00C13D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4" w:type="dxa"/>
          </w:tcPr>
          <w:p w:rsidR="00C13DEC" w:rsidRDefault="00C13DEC" w:rsidP="00C85C9D">
            <w:r>
              <w:t>Model</w:t>
            </w:r>
          </w:p>
        </w:tc>
        <w:tc>
          <w:tcPr>
            <w:tcW w:w="1926" w:type="dxa"/>
          </w:tcPr>
          <w:p w:rsidR="00C13DEC" w:rsidRDefault="00C13DEC" w:rsidP="00C85C9D">
            <w:pPr>
              <w:cnfStyle w:val="100000000000" w:firstRow="1" w:lastRow="0" w:firstColumn="0" w:lastColumn="0" w:oddVBand="0" w:evenVBand="0" w:oddHBand="0" w:evenHBand="0" w:firstRowFirstColumn="0" w:firstRowLastColumn="0" w:lastRowFirstColumn="0" w:lastRowLastColumn="0"/>
            </w:pPr>
            <w:r>
              <w:t>Processor</w:t>
            </w:r>
          </w:p>
        </w:tc>
        <w:tc>
          <w:tcPr>
            <w:tcW w:w="1913" w:type="dxa"/>
          </w:tcPr>
          <w:p w:rsidR="00C13DEC" w:rsidRDefault="00C13DEC" w:rsidP="00C85C9D">
            <w:pPr>
              <w:cnfStyle w:val="100000000000" w:firstRow="1" w:lastRow="0" w:firstColumn="0" w:lastColumn="0" w:oddVBand="0" w:evenVBand="0" w:oddHBand="0" w:evenHBand="0" w:firstRowFirstColumn="0" w:firstRowLastColumn="0" w:lastRowFirstColumn="0" w:lastRowLastColumn="0"/>
            </w:pPr>
            <w:r>
              <w:t>SRAM/FLASH</w:t>
            </w:r>
          </w:p>
        </w:tc>
        <w:tc>
          <w:tcPr>
            <w:tcW w:w="1830" w:type="dxa"/>
          </w:tcPr>
          <w:p w:rsidR="00C13DEC" w:rsidRDefault="00C13DEC" w:rsidP="00C85C9D">
            <w:pPr>
              <w:cnfStyle w:val="100000000000" w:firstRow="1" w:lastRow="0" w:firstColumn="0" w:lastColumn="0" w:oddVBand="0" w:evenVBand="0" w:oddHBand="0" w:evenHBand="0" w:firstRowFirstColumn="0" w:firstRowLastColumn="0" w:lastRowFirstColumn="0" w:lastRowLastColumn="0"/>
            </w:pPr>
            <w:r>
              <w:t>Analog Input</w:t>
            </w:r>
          </w:p>
          <w:p w:rsidR="00C13DEC" w:rsidRDefault="00C13DEC" w:rsidP="00C85C9D">
            <w:pPr>
              <w:cnfStyle w:val="100000000000" w:firstRow="1" w:lastRow="0" w:firstColumn="0" w:lastColumn="0" w:oddVBand="0" w:evenVBand="0" w:oddHBand="0" w:evenHBand="0" w:firstRowFirstColumn="0" w:firstRowLastColumn="0" w:lastRowFirstColumn="0" w:lastRowLastColumn="0"/>
            </w:pPr>
            <w:r>
              <w:t>Digital IO/PWM</w:t>
            </w:r>
          </w:p>
        </w:tc>
        <w:tc>
          <w:tcPr>
            <w:tcW w:w="1807" w:type="dxa"/>
          </w:tcPr>
          <w:p w:rsidR="00C13DEC" w:rsidRDefault="00C13DEC" w:rsidP="00C85C9D">
            <w:pPr>
              <w:cnfStyle w:val="100000000000" w:firstRow="1" w:lastRow="0" w:firstColumn="0" w:lastColumn="0" w:oddVBand="0" w:evenVBand="0" w:oddHBand="0" w:evenHBand="0" w:firstRowFirstColumn="0" w:firstRowLastColumn="0" w:lastRowFirstColumn="0" w:lastRowLastColumn="0"/>
            </w:pPr>
            <w:r>
              <w:t>Comm</w:t>
            </w:r>
          </w:p>
        </w:tc>
      </w:tr>
      <w:tr w:rsidR="00C13DEC" w:rsidTr="00C13DEC">
        <w:tc>
          <w:tcPr>
            <w:cnfStyle w:val="001000000000" w:firstRow="0" w:lastRow="0" w:firstColumn="1" w:lastColumn="0" w:oddVBand="0" w:evenVBand="0" w:oddHBand="0" w:evenHBand="0" w:firstRowFirstColumn="0" w:firstRowLastColumn="0" w:lastRowFirstColumn="0" w:lastRowLastColumn="0"/>
            <w:tcW w:w="1874" w:type="dxa"/>
          </w:tcPr>
          <w:p w:rsidR="00C13DEC" w:rsidRDefault="00C13DEC" w:rsidP="00C85C9D">
            <w:r>
              <w:t>Arduino Due</w:t>
            </w:r>
          </w:p>
        </w:tc>
        <w:tc>
          <w:tcPr>
            <w:tcW w:w="1926" w:type="dxa"/>
          </w:tcPr>
          <w:p w:rsidR="00C13DEC" w:rsidRDefault="00C13DEC" w:rsidP="00C85C9D">
            <w:pPr>
              <w:cnfStyle w:val="000000000000" w:firstRow="0" w:lastRow="0" w:firstColumn="0" w:lastColumn="0" w:oddVBand="0" w:evenVBand="0" w:oddHBand="0" w:evenHBand="0" w:firstRowFirstColumn="0" w:firstRowLastColumn="0" w:lastRowFirstColumn="0" w:lastRowLastColumn="0"/>
            </w:pPr>
            <w:r>
              <w:t>AT91SAM3X9E</w:t>
            </w:r>
          </w:p>
          <w:p w:rsidR="00C13DEC" w:rsidRDefault="00C13DEC" w:rsidP="00C85C9D">
            <w:pPr>
              <w:cnfStyle w:val="000000000000" w:firstRow="0" w:lastRow="0" w:firstColumn="0" w:lastColumn="0" w:oddVBand="0" w:evenVBand="0" w:oddHBand="0" w:evenHBand="0" w:firstRowFirstColumn="0" w:firstRowLastColumn="0" w:lastRowFirstColumn="0" w:lastRowLastColumn="0"/>
            </w:pPr>
            <w:r>
              <w:t>84 MHz</w:t>
            </w:r>
          </w:p>
        </w:tc>
        <w:tc>
          <w:tcPr>
            <w:tcW w:w="1913" w:type="dxa"/>
          </w:tcPr>
          <w:p w:rsidR="00C13DEC" w:rsidRDefault="00C13DEC" w:rsidP="00C85C9D">
            <w:pPr>
              <w:cnfStyle w:val="000000000000" w:firstRow="0" w:lastRow="0" w:firstColumn="0" w:lastColumn="0" w:oddVBand="0" w:evenVBand="0" w:oddHBand="0" w:evenHBand="0" w:firstRowFirstColumn="0" w:firstRowLastColumn="0" w:lastRowFirstColumn="0" w:lastRowLastColumn="0"/>
            </w:pPr>
            <w:r>
              <w:t>96 k / 512 k</w:t>
            </w:r>
          </w:p>
        </w:tc>
        <w:tc>
          <w:tcPr>
            <w:tcW w:w="1830" w:type="dxa"/>
          </w:tcPr>
          <w:p w:rsidR="00C13DEC" w:rsidRDefault="00C85C9D" w:rsidP="00C85C9D">
            <w:pPr>
              <w:cnfStyle w:val="000000000000" w:firstRow="0" w:lastRow="0" w:firstColumn="0" w:lastColumn="0" w:oddVBand="0" w:evenVBand="0" w:oddHBand="0" w:evenHBand="0" w:firstRowFirstColumn="0" w:firstRowLastColumn="0" w:lastRowFirstColumn="0" w:lastRowLastColumn="0"/>
            </w:pPr>
            <w:r>
              <w:t>Ana: 12</w:t>
            </w:r>
          </w:p>
          <w:p w:rsidR="00C85C9D" w:rsidRDefault="00C85C9D" w:rsidP="00C85C9D">
            <w:pPr>
              <w:cnfStyle w:val="000000000000" w:firstRow="0" w:lastRow="0" w:firstColumn="0" w:lastColumn="0" w:oddVBand="0" w:evenVBand="0" w:oddHBand="0" w:evenHBand="0" w:firstRowFirstColumn="0" w:firstRowLastColumn="0" w:lastRowFirstColumn="0" w:lastRowLastColumn="0"/>
            </w:pPr>
            <w:r>
              <w:t>Dig: 54/12</w:t>
            </w:r>
          </w:p>
        </w:tc>
        <w:tc>
          <w:tcPr>
            <w:tcW w:w="1807" w:type="dxa"/>
          </w:tcPr>
          <w:p w:rsidR="00C13DEC" w:rsidRDefault="00C85C9D" w:rsidP="00C85C9D">
            <w:pPr>
              <w:cnfStyle w:val="000000000000" w:firstRow="0" w:lastRow="0" w:firstColumn="0" w:lastColumn="0" w:oddVBand="0" w:evenVBand="0" w:oddHBand="0" w:evenHBand="0" w:firstRowFirstColumn="0" w:firstRowLastColumn="0" w:lastRowFirstColumn="0" w:lastRowLastColumn="0"/>
            </w:pPr>
            <w:r>
              <w:t>(2) I2C</w:t>
            </w:r>
          </w:p>
          <w:p w:rsidR="00C85C9D" w:rsidRDefault="00C85C9D" w:rsidP="00C85C9D">
            <w:pPr>
              <w:cnfStyle w:val="000000000000" w:firstRow="0" w:lastRow="0" w:firstColumn="0" w:lastColumn="0" w:oddVBand="0" w:evenVBand="0" w:oddHBand="0" w:evenHBand="0" w:firstRowFirstColumn="0" w:firstRowLastColumn="0" w:lastRowFirstColumn="0" w:lastRowLastColumn="0"/>
            </w:pPr>
            <w:r>
              <w:t>SPI</w:t>
            </w:r>
          </w:p>
          <w:p w:rsidR="00C85C9D" w:rsidRDefault="00C85C9D" w:rsidP="00C85C9D">
            <w:pPr>
              <w:cnfStyle w:val="000000000000" w:firstRow="0" w:lastRow="0" w:firstColumn="0" w:lastColumn="0" w:oddVBand="0" w:evenVBand="0" w:oddHBand="0" w:evenHBand="0" w:firstRowFirstColumn="0" w:firstRowLastColumn="0" w:lastRowFirstColumn="0" w:lastRowLastColumn="0"/>
            </w:pPr>
            <w:r>
              <w:t>USB</w:t>
            </w:r>
          </w:p>
        </w:tc>
      </w:tr>
      <w:tr w:rsidR="00C13DEC" w:rsidTr="00C13DEC">
        <w:tc>
          <w:tcPr>
            <w:cnfStyle w:val="001000000000" w:firstRow="0" w:lastRow="0" w:firstColumn="1" w:lastColumn="0" w:oddVBand="0" w:evenVBand="0" w:oddHBand="0" w:evenHBand="0" w:firstRowFirstColumn="0" w:firstRowLastColumn="0" w:lastRowFirstColumn="0" w:lastRowLastColumn="0"/>
            <w:tcW w:w="1874" w:type="dxa"/>
          </w:tcPr>
          <w:p w:rsidR="00C13DEC" w:rsidRDefault="00C13DEC" w:rsidP="00C85C9D">
            <w:r>
              <w:t>STM32F0 Discovery</w:t>
            </w:r>
          </w:p>
          <w:p w:rsidR="00C13DEC" w:rsidRPr="00BD1D97" w:rsidRDefault="00C13DEC" w:rsidP="00C85C9D">
            <w:pPr>
              <w:rPr>
                <w:b w:val="0"/>
                <w:i/>
              </w:rPr>
            </w:pPr>
            <w:r w:rsidRPr="00BD1D97">
              <w:rPr>
                <w:b w:val="0"/>
                <w:i/>
              </w:rPr>
              <w:t>$9.44</w:t>
            </w:r>
          </w:p>
        </w:tc>
        <w:tc>
          <w:tcPr>
            <w:tcW w:w="1926" w:type="dxa"/>
          </w:tcPr>
          <w:p w:rsidR="00C13DEC" w:rsidRDefault="00C13DEC" w:rsidP="00C85C9D">
            <w:pPr>
              <w:cnfStyle w:val="000000000000" w:firstRow="0" w:lastRow="0" w:firstColumn="0" w:lastColumn="0" w:oddVBand="0" w:evenVBand="0" w:oddHBand="0" w:evenHBand="0" w:firstRowFirstColumn="0" w:firstRowLastColumn="0" w:lastRowFirstColumn="0" w:lastRowLastColumn="0"/>
            </w:pPr>
            <w:r>
              <w:t>32-bit ARM</w:t>
            </w:r>
          </w:p>
        </w:tc>
        <w:tc>
          <w:tcPr>
            <w:tcW w:w="1913" w:type="dxa"/>
          </w:tcPr>
          <w:p w:rsidR="00C13DEC" w:rsidRDefault="00C13DEC" w:rsidP="00C85C9D">
            <w:pPr>
              <w:cnfStyle w:val="000000000000" w:firstRow="0" w:lastRow="0" w:firstColumn="0" w:lastColumn="0" w:oddVBand="0" w:evenVBand="0" w:oddHBand="0" w:evenHBand="0" w:firstRowFirstColumn="0" w:firstRowLastColumn="0" w:lastRowFirstColumn="0" w:lastRowLastColumn="0"/>
            </w:pPr>
            <w:r>
              <w:t xml:space="preserve">8 k / 64 k </w:t>
            </w:r>
          </w:p>
        </w:tc>
        <w:tc>
          <w:tcPr>
            <w:tcW w:w="1830" w:type="dxa"/>
          </w:tcPr>
          <w:p w:rsidR="00C13DEC" w:rsidRDefault="00C13DEC" w:rsidP="00C85C9D">
            <w:pPr>
              <w:cnfStyle w:val="000000000000" w:firstRow="0" w:lastRow="0" w:firstColumn="0" w:lastColumn="0" w:oddVBand="0" w:evenVBand="0" w:oddHBand="0" w:evenHBand="0" w:firstRowFirstColumn="0" w:firstRowLastColumn="0" w:lastRowFirstColumn="0" w:lastRowLastColumn="0"/>
            </w:pPr>
            <w:r>
              <w:t>Plenty</w:t>
            </w:r>
          </w:p>
        </w:tc>
        <w:tc>
          <w:tcPr>
            <w:tcW w:w="1807" w:type="dxa"/>
          </w:tcPr>
          <w:p w:rsidR="00C13DEC" w:rsidRDefault="00C13DEC" w:rsidP="00C85C9D">
            <w:pPr>
              <w:cnfStyle w:val="000000000000" w:firstRow="0" w:lastRow="0" w:firstColumn="0" w:lastColumn="0" w:oddVBand="0" w:evenVBand="0" w:oddHBand="0" w:evenHBand="0" w:firstRowFirstColumn="0" w:firstRowLastColumn="0" w:lastRowFirstColumn="0" w:lastRowLastColumn="0"/>
            </w:pPr>
            <w:r>
              <w:t>Plenty</w:t>
            </w:r>
          </w:p>
        </w:tc>
      </w:tr>
      <w:tr w:rsidR="00C13DEC" w:rsidTr="00C13DEC">
        <w:tc>
          <w:tcPr>
            <w:cnfStyle w:val="001000000000" w:firstRow="0" w:lastRow="0" w:firstColumn="1" w:lastColumn="0" w:oddVBand="0" w:evenVBand="0" w:oddHBand="0" w:evenHBand="0" w:firstRowFirstColumn="0" w:firstRowLastColumn="0" w:lastRowFirstColumn="0" w:lastRowLastColumn="0"/>
            <w:tcW w:w="1874" w:type="dxa"/>
          </w:tcPr>
          <w:p w:rsidR="00C13DEC" w:rsidRDefault="00C13DEC" w:rsidP="00C85C9D">
            <w:r>
              <w:t xml:space="preserve">MSP432 </w:t>
            </w:r>
            <w:r w:rsidR="00BD504F">
              <w:t>Launchpad</w:t>
            </w:r>
          </w:p>
          <w:p w:rsidR="00C13DEC" w:rsidRPr="00BD1D97" w:rsidRDefault="00C13DEC" w:rsidP="00C85C9D">
            <w:pPr>
              <w:rPr>
                <w:b w:val="0"/>
                <w:i/>
              </w:rPr>
            </w:pPr>
            <w:r w:rsidRPr="00BD1D97">
              <w:rPr>
                <w:b w:val="0"/>
                <w:i/>
              </w:rPr>
              <w:t>$12.99</w:t>
            </w:r>
          </w:p>
        </w:tc>
        <w:tc>
          <w:tcPr>
            <w:tcW w:w="1926" w:type="dxa"/>
          </w:tcPr>
          <w:p w:rsidR="00C13DEC" w:rsidRDefault="00C13DEC" w:rsidP="00C85C9D">
            <w:pPr>
              <w:cnfStyle w:val="000000000000" w:firstRow="0" w:lastRow="0" w:firstColumn="0" w:lastColumn="0" w:oddVBand="0" w:evenVBand="0" w:oddHBand="0" w:evenHBand="0" w:firstRowFirstColumn="0" w:firstRowLastColumn="0" w:lastRowFirstColumn="0" w:lastRowLastColumn="0"/>
            </w:pPr>
            <w:r w:rsidRPr="005D2A07">
              <w:t>MSP432P401R</w:t>
            </w:r>
          </w:p>
          <w:p w:rsidR="00C13DEC" w:rsidRDefault="00C13DEC" w:rsidP="00C85C9D">
            <w:pPr>
              <w:cnfStyle w:val="000000000000" w:firstRow="0" w:lastRow="0" w:firstColumn="0" w:lastColumn="0" w:oddVBand="0" w:evenVBand="0" w:oddHBand="0" w:evenHBand="0" w:firstRowFirstColumn="0" w:firstRowLastColumn="0" w:lastRowFirstColumn="0" w:lastRowLastColumn="0"/>
            </w:pPr>
            <w:r>
              <w:t>48 MHz</w:t>
            </w:r>
          </w:p>
        </w:tc>
        <w:tc>
          <w:tcPr>
            <w:tcW w:w="1913" w:type="dxa"/>
          </w:tcPr>
          <w:p w:rsidR="00C13DEC" w:rsidRDefault="00C13DEC" w:rsidP="00C85C9D">
            <w:pPr>
              <w:cnfStyle w:val="000000000000" w:firstRow="0" w:lastRow="0" w:firstColumn="0" w:lastColumn="0" w:oddVBand="0" w:evenVBand="0" w:oddHBand="0" w:evenHBand="0" w:firstRowFirstColumn="0" w:firstRowLastColumn="0" w:lastRowFirstColumn="0" w:lastRowLastColumn="0"/>
            </w:pPr>
            <w:r>
              <w:t xml:space="preserve">64 k / 256 k </w:t>
            </w:r>
          </w:p>
          <w:p w:rsidR="00C13DEC" w:rsidRDefault="00C13DEC" w:rsidP="00C85C9D">
            <w:pPr>
              <w:cnfStyle w:val="000000000000" w:firstRow="0" w:lastRow="0" w:firstColumn="0" w:lastColumn="0" w:oddVBand="0" w:evenVBand="0" w:oddHBand="0" w:evenHBand="0" w:firstRowFirstColumn="0" w:firstRowLastColumn="0" w:lastRowFirstColumn="0" w:lastRowLastColumn="0"/>
            </w:pPr>
            <w:r>
              <w:t>+ FRAM</w:t>
            </w:r>
          </w:p>
        </w:tc>
        <w:tc>
          <w:tcPr>
            <w:tcW w:w="1830" w:type="dxa"/>
          </w:tcPr>
          <w:p w:rsidR="00C13DEC" w:rsidRDefault="00C13DEC" w:rsidP="00C85C9D">
            <w:pPr>
              <w:cnfStyle w:val="000000000000" w:firstRow="0" w:lastRow="0" w:firstColumn="0" w:lastColumn="0" w:oddVBand="0" w:evenVBand="0" w:oddHBand="0" w:evenHBand="0" w:firstRowFirstColumn="0" w:firstRowLastColumn="0" w:lastRowFirstColumn="0" w:lastRowLastColumn="0"/>
            </w:pPr>
            <w:r>
              <w:t>plenty</w:t>
            </w:r>
          </w:p>
        </w:tc>
        <w:tc>
          <w:tcPr>
            <w:tcW w:w="1807" w:type="dxa"/>
          </w:tcPr>
          <w:p w:rsidR="00C13DEC" w:rsidRDefault="00C13DEC" w:rsidP="00C85C9D">
            <w:pPr>
              <w:cnfStyle w:val="000000000000" w:firstRow="0" w:lastRow="0" w:firstColumn="0" w:lastColumn="0" w:oddVBand="0" w:evenVBand="0" w:oddHBand="0" w:evenHBand="0" w:firstRowFirstColumn="0" w:firstRowLastColumn="0" w:lastRowFirstColumn="0" w:lastRowLastColumn="0"/>
            </w:pPr>
            <w:r>
              <w:t>4 I2C, 8 SPI, 4 UART</w:t>
            </w:r>
          </w:p>
        </w:tc>
      </w:tr>
    </w:tbl>
    <w:p w:rsidR="00BD504F" w:rsidRDefault="00E336BC" w:rsidP="00E336BC">
      <w:pPr>
        <w:pStyle w:val="Caption"/>
      </w:pPr>
      <w:r>
        <w:t xml:space="preserve">Table </w:t>
      </w:r>
      <w:fldSimple w:instr=" SEQ Table \* ARABIC ">
        <w:r w:rsidR="00194B6E">
          <w:rPr>
            <w:noProof/>
          </w:rPr>
          <w:t>2</w:t>
        </w:r>
      </w:fldSimple>
      <w:r>
        <w:t>: Choices for Row Controller</w:t>
      </w:r>
    </w:p>
    <w:p w:rsidR="002D798A" w:rsidRDefault="002D798A" w:rsidP="002D798A">
      <w:r>
        <w:t xml:space="preserve">One </w:t>
      </w:r>
      <w:r w:rsidR="00AA1E51">
        <w:t xml:space="preserve">idea we </w:t>
      </w:r>
      <w:r w:rsidR="008A2CE3">
        <w:t>considered</w:t>
      </w:r>
      <w:r w:rsidR="00AA1E51">
        <w:t xml:space="preserve">, but soon rejected, was </w:t>
      </w:r>
      <w:r>
        <w:t xml:space="preserve">to take a standard Arduino Uno, and replace the ATmega328 with an ATmega328NP – a newer chip that supports two channels of I2c. </w:t>
      </w:r>
      <w:r w:rsidR="00AA1E51">
        <w:t>However, there</w:t>
      </w:r>
      <w:r>
        <w:t xml:space="preserve"> are several complications to this </w:t>
      </w:r>
      <w:r w:rsidR="00AA1E51">
        <w:t>implementation</w:t>
      </w:r>
      <w:r>
        <w:t>.</w:t>
      </w:r>
    </w:p>
    <w:p w:rsidR="00A52C7D" w:rsidRDefault="00A52C7D" w:rsidP="002D798A">
      <w:r>
        <w:t>Both the STM32F0 and MSP432 boards would be implementable, and would be sufficient in terms of CPU, Memory, Inputs and Communication. Both come on fairly inexpensive evaluation boards from the chip manufacturer, which could be used almost with no modification. Both provide a HAL (Hardware Abstraction Library), and an RTOS environment. So both could be workable solutions.</w:t>
      </w:r>
    </w:p>
    <w:p w:rsidR="00CE1140" w:rsidRDefault="00713AEF" w:rsidP="002D798A">
      <w:r>
        <w:t>However, t</w:t>
      </w:r>
      <w:r w:rsidR="00CE1140">
        <w:t>he easiest to implement solution would be using the Arduino Due, which has two I2C interfaces</w:t>
      </w:r>
      <w:r w:rsidR="00A52C7D">
        <w:t xml:space="preserve">, and a huge number of GPIO pins. Because it is an Arduino, it has the same development environment as the Arduino Nano used as the </w:t>
      </w:r>
      <w:r w:rsidR="00A52C7D" w:rsidRPr="008A2CE3">
        <w:rPr>
          <w:i/>
        </w:rPr>
        <w:t>Node Elements</w:t>
      </w:r>
      <w:r w:rsidR="00A52C7D">
        <w:t>. In fact, the two devices could share a substantial amount of code.</w:t>
      </w:r>
    </w:p>
    <w:p w:rsidR="00E336BC" w:rsidRDefault="00713AEF" w:rsidP="00E336BC">
      <w:pPr>
        <w:jc w:val="center"/>
      </w:pPr>
      <w:r>
        <w:rPr>
          <w:noProof/>
          <w:lang w:eastAsia="en-US"/>
        </w:rPr>
        <w:drawing>
          <wp:inline distT="0" distB="0" distL="0" distR="0">
            <wp:extent cx="3200400" cy="2400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duinoDue.jpg"/>
                    <pic:cNvPicPr/>
                  </pic:nvPicPr>
                  <pic:blipFill>
                    <a:blip r:embed="rId12">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rsidR="00E336BC" w:rsidRDefault="00E336BC" w:rsidP="00E336BC">
      <w:pPr>
        <w:pStyle w:val="Caption"/>
      </w:pPr>
      <w:r>
        <w:t xml:space="preserve">Figure </w:t>
      </w:r>
      <w:fldSimple w:instr=" SEQ Figure \* ARABIC ">
        <w:r w:rsidR="003C58EA">
          <w:rPr>
            <w:noProof/>
          </w:rPr>
          <w:t>4</w:t>
        </w:r>
      </w:fldSimple>
      <w:r>
        <w:t>: Arduino Due</w:t>
      </w:r>
    </w:p>
    <w:p w:rsidR="002D798A" w:rsidRDefault="002D798A" w:rsidP="002D798A">
      <w:pPr>
        <w:pStyle w:val="Heading2"/>
      </w:pPr>
      <w:r>
        <w:lastRenderedPageBreak/>
        <w:t>Array Controller</w:t>
      </w:r>
    </w:p>
    <w:p w:rsidR="00C85C9D" w:rsidRDefault="0021483F" w:rsidP="00CE1140">
      <w:r>
        <w:t xml:space="preserve">The </w:t>
      </w:r>
      <w:r w:rsidRPr="008A2CE3">
        <w:rPr>
          <w:i/>
        </w:rPr>
        <w:t xml:space="preserve">Array </w:t>
      </w:r>
      <w:r w:rsidR="008A2CE3" w:rsidRPr="008A2CE3">
        <w:rPr>
          <w:i/>
        </w:rPr>
        <w:t>Controller</w:t>
      </w:r>
      <w:r>
        <w:t xml:space="preserve"> is the single device, controlling the entire array. It </w:t>
      </w:r>
      <w:r w:rsidR="00CE1140" w:rsidRPr="00CE1140">
        <w:t xml:space="preserve">is an </w:t>
      </w:r>
      <w:r w:rsidR="00CE1140" w:rsidRPr="00B910FA">
        <w:rPr>
          <w:b/>
          <w:i/>
        </w:rPr>
        <w:t>IoT</w:t>
      </w:r>
      <w:r w:rsidR="00CE1140" w:rsidRPr="00CE1140">
        <w:t xml:space="preserve"> element, </w:t>
      </w:r>
      <w:r w:rsidR="00B910FA">
        <w:t>therefore</w:t>
      </w:r>
      <w:r w:rsidR="00CE1140" w:rsidRPr="00CE1140">
        <w:t xml:space="preserve"> a modern 32-bit MCU with at least </w:t>
      </w:r>
      <w:r w:rsidR="00B910FA">
        <w:t>128k</w:t>
      </w:r>
      <w:r w:rsidR="00CE1140" w:rsidRPr="00CE1140">
        <w:t xml:space="preserve"> of FLASH and built in networking, and library support of TCP/IP is </w:t>
      </w:r>
      <w:r w:rsidR="00B910FA">
        <w:t>absolutely required</w:t>
      </w:r>
      <w:r w:rsidR="00CE1140" w:rsidRPr="00CE1140">
        <w:t xml:space="preserve">. </w:t>
      </w:r>
    </w:p>
    <w:tbl>
      <w:tblPr>
        <w:tblStyle w:val="GridTable1Light"/>
        <w:tblW w:w="9715" w:type="dxa"/>
        <w:tblLook w:val="04A0" w:firstRow="1" w:lastRow="0" w:firstColumn="1" w:lastColumn="0" w:noHBand="0" w:noVBand="1"/>
      </w:tblPr>
      <w:tblGrid>
        <w:gridCol w:w="1975"/>
        <w:gridCol w:w="1980"/>
        <w:gridCol w:w="1800"/>
        <w:gridCol w:w="1788"/>
        <w:gridCol w:w="2172"/>
      </w:tblGrid>
      <w:tr w:rsidR="00C85C9D" w:rsidTr="002148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C85C9D" w:rsidRDefault="00C85C9D" w:rsidP="00C85C9D">
            <w:r>
              <w:t>Model</w:t>
            </w:r>
          </w:p>
        </w:tc>
        <w:tc>
          <w:tcPr>
            <w:tcW w:w="1980" w:type="dxa"/>
          </w:tcPr>
          <w:p w:rsidR="00C85C9D" w:rsidRDefault="00C85C9D" w:rsidP="00C85C9D">
            <w:pPr>
              <w:cnfStyle w:val="100000000000" w:firstRow="1" w:lastRow="0" w:firstColumn="0" w:lastColumn="0" w:oddVBand="0" w:evenVBand="0" w:oddHBand="0" w:evenHBand="0" w:firstRowFirstColumn="0" w:firstRowLastColumn="0" w:lastRowFirstColumn="0" w:lastRowLastColumn="0"/>
            </w:pPr>
            <w:r>
              <w:t>Processor</w:t>
            </w:r>
          </w:p>
        </w:tc>
        <w:tc>
          <w:tcPr>
            <w:tcW w:w="1800" w:type="dxa"/>
          </w:tcPr>
          <w:p w:rsidR="00C85C9D" w:rsidRDefault="00C85C9D" w:rsidP="00C85C9D">
            <w:pPr>
              <w:cnfStyle w:val="100000000000" w:firstRow="1" w:lastRow="0" w:firstColumn="0" w:lastColumn="0" w:oddVBand="0" w:evenVBand="0" w:oddHBand="0" w:evenHBand="0" w:firstRowFirstColumn="0" w:firstRowLastColumn="0" w:lastRowFirstColumn="0" w:lastRowLastColumn="0"/>
            </w:pPr>
            <w:r>
              <w:t>SRAM/FLASH</w:t>
            </w:r>
          </w:p>
        </w:tc>
        <w:tc>
          <w:tcPr>
            <w:tcW w:w="1788" w:type="dxa"/>
          </w:tcPr>
          <w:p w:rsidR="00C85C9D" w:rsidRDefault="00C85C9D" w:rsidP="00C85C9D">
            <w:pPr>
              <w:cnfStyle w:val="100000000000" w:firstRow="1" w:lastRow="0" w:firstColumn="0" w:lastColumn="0" w:oddVBand="0" w:evenVBand="0" w:oddHBand="0" w:evenHBand="0" w:firstRowFirstColumn="0" w:firstRowLastColumn="0" w:lastRowFirstColumn="0" w:lastRowLastColumn="0"/>
            </w:pPr>
            <w:r>
              <w:t>Analog Input</w:t>
            </w:r>
          </w:p>
          <w:p w:rsidR="00C85C9D" w:rsidRDefault="00C85C9D" w:rsidP="00C85C9D">
            <w:pPr>
              <w:cnfStyle w:val="100000000000" w:firstRow="1" w:lastRow="0" w:firstColumn="0" w:lastColumn="0" w:oddVBand="0" w:evenVBand="0" w:oddHBand="0" w:evenHBand="0" w:firstRowFirstColumn="0" w:firstRowLastColumn="0" w:lastRowFirstColumn="0" w:lastRowLastColumn="0"/>
            </w:pPr>
            <w:r>
              <w:t>Digital IO/PWM</w:t>
            </w:r>
          </w:p>
        </w:tc>
        <w:tc>
          <w:tcPr>
            <w:tcW w:w="2172" w:type="dxa"/>
          </w:tcPr>
          <w:p w:rsidR="00C85C9D" w:rsidRDefault="00C85C9D" w:rsidP="00C85C9D">
            <w:pPr>
              <w:cnfStyle w:val="100000000000" w:firstRow="1" w:lastRow="0" w:firstColumn="0" w:lastColumn="0" w:oddVBand="0" w:evenVBand="0" w:oddHBand="0" w:evenHBand="0" w:firstRowFirstColumn="0" w:firstRowLastColumn="0" w:lastRowFirstColumn="0" w:lastRowLastColumn="0"/>
            </w:pPr>
            <w:r>
              <w:t>Comm</w:t>
            </w:r>
          </w:p>
        </w:tc>
      </w:tr>
      <w:tr w:rsidR="00C85C9D" w:rsidTr="0021483F">
        <w:tc>
          <w:tcPr>
            <w:cnfStyle w:val="001000000000" w:firstRow="0" w:lastRow="0" w:firstColumn="1" w:lastColumn="0" w:oddVBand="0" w:evenVBand="0" w:oddHBand="0" w:evenHBand="0" w:firstRowFirstColumn="0" w:firstRowLastColumn="0" w:lastRowFirstColumn="0" w:lastRowLastColumn="0"/>
            <w:tcW w:w="1975" w:type="dxa"/>
          </w:tcPr>
          <w:p w:rsidR="00C85C9D" w:rsidRDefault="00C85C9D" w:rsidP="00C85C9D">
            <w:r>
              <w:t>Particle Photon</w:t>
            </w:r>
          </w:p>
        </w:tc>
        <w:tc>
          <w:tcPr>
            <w:tcW w:w="1980" w:type="dxa"/>
          </w:tcPr>
          <w:p w:rsidR="00C85C9D" w:rsidRDefault="00C85C9D" w:rsidP="00C85C9D">
            <w:pPr>
              <w:cnfStyle w:val="000000000000" w:firstRow="0" w:lastRow="0" w:firstColumn="0" w:lastColumn="0" w:oddVBand="0" w:evenVBand="0" w:oddHBand="0" w:evenHBand="0" w:firstRowFirstColumn="0" w:firstRowLastColumn="0" w:lastRowFirstColumn="0" w:lastRowLastColumn="0"/>
            </w:pPr>
            <w:r>
              <w:t>32-bit STM32F205</w:t>
            </w:r>
          </w:p>
          <w:p w:rsidR="00C85C9D" w:rsidRDefault="00C85C9D" w:rsidP="00C85C9D">
            <w:pPr>
              <w:cnfStyle w:val="000000000000" w:firstRow="0" w:lastRow="0" w:firstColumn="0" w:lastColumn="0" w:oddVBand="0" w:evenVBand="0" w:oddHBand="0" w:evenHBand="0" w:firstRowFirstColumn="0" w:firstRowLastColumn="0" w:lastRowFirstColumn="0" w:lastRowLastColumn="0"/>
            </w:pPr>
            <w:r>
              <w:t>120 MHz</w:t>
            </w:r>
          </w:p>
        </w:tc>
        <w:tc>
          <w:tcPr>
            <w:tcW w:w="1800" w:type="dxa"/>
          </w:tcPr>
          <w:p w:rsidR="00C85C9D" w:rsidRDefault="00C97A26" w:rsidP="00C97A26">
            <w:pPr>
              <w:cnfStyle w:val="000000000000" w:firstRow="0" w:lastRow="0" w:firstColumn="0" w:lastColumn="0" w:oddVBand="0" w:evenVBand="0" w:oddHBand="0" w:evenHBand="0" w:firstRowFirstColumn="0" w:firstRowLastColumn="0" w:lastRowFirstColumn="0" w:lastRowLastColumn="0"/>
            </w:pPr>
            <w:r>
              <w:t>128k</w:t>
            </w:r>
            <w:r w:rsidR="00C85C9D">
              <w:t xml:space="preserve"> / </w:t>
            </w:r>
            <w:r>
              <w:t>1 Mb flash</w:t>
            </w:r>
          </w:p>
        </w:tc>
        <w:tc>
          <w:tcPr>
            <w:tcW w:w="1788" w:type="dxa"/>
          </w:tcPr>
          <w:p w:rsidR="00C85C9D" w:rsidRDefault="00C97A26" w:rsidP="00C85C9D">
            <w:pPr>
              <w:cnfStyle w:val="000000000000" w:firstRow="0" w:lastRow="0" w:firstColumn="0" w:lastColumn="0" w:oddVBand="0" w:evenVBand="0" w:oddHBand="0" w:evenHBand="0" w:firstRowFirstColumn="0" w:firstRowLastColumn="0" w:lastRowFirstColumn="0" w:lastRowLastColumn="0"/>
            </w:pPr>
            <w:r>
              <w:t>18 GPIO/7 PWM</w:t>
            </w:r>
          </w:p>
        </w:tc>
        <w:tc>
          <w:tcPr>
            <w:tcW w:w="2172" w:type="dxa"/>
          </w:tcPr>
          <w:p w:rsidR="00C85C9D" w:rsidRDefault="00C97A26" w:rsidP="00C85C9D">
            <w:pPr>
              <w:cnfStyle w:val="000000000000" w:firstRow="0" w:lastRow="0" w:firstColumn="0" w:lastColumn="0" w:oddVBand="0" w:evenVBand="0" w:oddHBand="0" w:evenHBand="0" w:firstRowFirstColumn="0" w:firstRowLastColumn="0" w:lastRowFirstColumn="0" w:lastRowLastColumn="0"/>
            </w:pPr>
            <w:r>
              <w:t>SPI, I2S, I2C, CAN, USB</w:t>
            </w:r>
          </w:p>
          <w:p w:rsidR="00C97A26" w:rsidRDefault="00C97A26" w:rsidP="00C85C9D">
            <w:pPr>
              <w:cnfStyle w:val="000000000000" w:firstRow="0" w:lastRow="0" w:firstColumn="0" w:lastColumn="0" w:oddVBand="0" w:evenVBand="0" w:oddHBand="0" w:evenHBand="0" w:firstRowFirstColumn="0" w:firstRowLastColumn="0" w:lastRowFirstColumn="0" w:lastRowLastColumn="0"/>
            </w:pPr>
            <w:r>
              <w:t>Wi-Fi Ethernet</w:t>
            </w:r>
          </w:p>
        </w:tc>
      </w:tr>
      <w:tr w:rsidR="00C85C9D" w:rsidTr="0021483F">
        <w:tc>
          <w:tcPr>
            <w:cnfStyle w:val="001000000000" w:firstRow="0" w:lastRow="0" w:firstColumn="1" w:lastColumn="0" w:oddVBand="0" w:evenVBand="0" w:oddHBand="0" w:evenHBand="0" w:firstRowFirstColumn="0" w:firstRowLastColumn="0" w:lastRowFirstColumn="0" w:lastRowLastColumn="0"/>
            <w:tcW w:w="1975" w:type="dxa"/>
          </w:tcPr>
          <w:p w:rsidR="00C85C9D" w:rsidRDefault="00C85C9D" w:rsidP="00C85C9D">
            <w:r>
              <w:t>Raspberry Pi 2B</w:t>
            </w:r>
          </w:p>
          <w:p w:rsidR="00C85C9D" w:rsidRPr="00BD1D97" w:rsidRDefault="00C85C9D" w:rsidP="00C85C9D">
            <w:pPr>
              <w:rPr>
                <w:b w:val="0"/>
                <w:i/>
              </w:rPr>
            </w:pPr>
          </w:p>
        </w:tc>
        <w:tc>
          <w:tcPr>
            <w:tcW w:w="1980" w:type="dxa"/>
          </w:tcPr>
          <w:p w:rsidR="00C85C9D" w:rsidRDefault="00357953" w:rsidP="00C85C9D">
            <w:pPr>
              <w:cnfStyle w:val="000000000000" w:firstRow="0" w:lastRow="0" w:firstColumn="0" w:lastColumn="0" w:oddVBand="0" w:evenVBand="0" w:oddHBand="0" w:evenHBand="0" w:firstRowFirstColumn="0" w:firstRowLastColumn="0" w:lastRowFirstColumn="0" w:lastRowLastColumn="0"/>
            </w:pPr>
            <w:r>
              <w:t xml:space="preserve">quad-core 32-bit ARM Cortex-A7 </w:t>
            </w:r>
          </w:p>
          <w:p w:rsidR="00357953" w:rsidRDefault="00357953" w:rsidP="00C85C9D">
            <w:pPr>
              <w:cnfStyle w:val="000000000000" w:firstRow="0" w:lastRow="0" w:firstColumn="0" w:lastColumn="0" w:oddVBand="0" w:evenVBand="0" w:oddHBand="0" w:evenHBand="0" w:firstRowFirstColumn="0" w:firstRowLastColumn="0" w:lastRowFirstColumn="0" w:lastRowLastColumn="0"/>
            </w:pPr>
            <w:r>
              <w:t>900 MHz</w:t>
            </w:r>
          </w:p>
        </w:tc>
        <w:tc>
          <w:tcPr>
            <w:tcW w:w="1800" w:type="dxa"/>
          </w:tcPr>
          <w:p w:rsidR="00C85C9D" w:rsidRDefault="00357953" w:rsidP="00C85C9D">
            <w:pPr>
              <w:cnfStyle w:val="000000000000" w:firstRow="0" w:lastRow="0" w:firstColumn="0" w:lastColumn="0" w:oddVBand="0" w:evenVBand="0" w:oddHBand="0" w:evenHBand="0" w:firstRowFirstColumn="0" w:firstRowLastColumn="0" w:lastRowFirstColumn="0" w:lastRowLastColumn="0"/>
            </w:pPr>
            <w:r>
              <w:t>1 GB / µ-SD card</w:t>
            </w:r>
          </w:p>
        </w:tc>
        <w:tc>
          <w:tcPr>
            <w:tcW w:w="1788" w:type="dxa"/>
          </w:tcPr>
          <w:p w:rsidR="00C85C9D" w:rsidRDefault="00357953" w:rsidP="00C85C9D">
            <w:pPr>
              <w:cnfStyle w:val="000000000000" w:firstRow="0" w:lastRow="0" w:firstColumn="0" w:lastColumn="0" w:oddVBand="0" w:evenVBand="0" w:oddHBand="0" w:evenHBand="0" w:firstRowFirstColumn="0" w:firstRowLastColumn="0" w:lastRowFirstColumn="0" w:lastRowLastColumn="0"/>
            </w:pPr>
            <w:r>
              <w:t>40 GPIO</w:t>
            </w:r>
          </w:p>
        </w:tc>
        <w:tc>
          <w:tcPr>
            <w:tcW w:w="2172" w:type="dxa"/>
          </w:tcPr>
          <w:p w:rsidR="00C85C9D" w:rsidRDefault="00357953" w:rsidP="00C85C9D">
            <w:pPr>
              <w:cnfStyle w:val="000000000000" w:firstRow="0" w:lastRow="0" w:firstColumn="0" w:lastColumn="0" w:oddVBand="0" w:evenVBand="0" w:oddHBand="0" w:evenHBand="0" w:firstRowFirstColumn="0" w:firstRowLastColumn="0" w:lastRowFirstColumn="0" w:lastRowLastColumn="0"/>
            </w:pPr>
            <w:r>
              <w:t xml:space="preserve">SPI, I2C, CAN, </w:t>
            </w:r>
          </w:p>
          <w:p w:rsidR="00357953" w:rsidRDefault="00357953" w:rsidP="00C85C9D">
            <w:pPr>
              <w:cnfStyle w:val="000000000000" w:firstRow="0" w:lastRow="0" w:firstColumn="0" w:lastColumn="0" w:oddVBand="0" w:evenVBand="0" w:oddHBand="0" w:evenHBand="0" w:firstRowFirstColumn="0" w:firstRowLastColumn="0" w:lastRowFirstColumn="0" w:lastRowLastColumn="0"/>
            </w:pPr>
            <w:r>
              <w:t>CSI, DSI, 4 USB,</w:t>
            </w:r>
          </w:p>
          <w:p w:rsidR="00357953" w:rsidRDefault="00357953" w:rsidP="00C85C9D">
            <w:pPr>
              <w:cnfStyle w:val="000000000000" w:firstRow="0" w:lastRow="0" w:firstColumn="0" w:lastColumn="0" w:oddVBand="0" w:evenVBand="0" w:oddHBand="0" w:evenHBand="0" w:firstRowFirstColumn="0" w:firstRowLastColumn="0" w:lastRowFirstColumn="0" w:lastRowLastColumn="0"/>
            </w:pPr>
            <w:r>
              <w:t>Ethernet</w:t>
            </w:r>
          </w:p>
        </w:tc>
      </w:tr>
      <w:tr w:rsidR="00CD5291" w:rsidTr="0021483F">
        <w:tc>
          <w:tcPr>
            <w:cnfStyle w:val="001000000000" w:firstRow="0" w:lastRow="0" w:firstColumn="1" w:lastColumn="0" w:oddVBand="0" w:evenVBand="0" w:oddHBand="0" w:evenHBand="0" w:firstRowFirstColumn="0" w:firstRowLastColumn="0" w:lastRowFirstColumn="0" w:lastRowLastColumn="0"/>
            <w:tcW w:w="1975" w:type="dxa"/>
          </w:tcPr>
          <w:p w:rsidR="00CD5291" w:rsidRDefault="00CD5291" w:rsidP="00C85C9D">
            <w:r>
              <w:t>Raspberry</w:t>
            </w:r>
            <w:r w:rsidR="00D57186">
              <w:t xml:space="preserve"> Pi</w:t>
            </w:r>
            <w:r>
              <w:t xml:space="preserve"> Zero</w:t>
            </w:r>
          </w:p>
        </w:tc>
        <w:tc>
          <w:tcPr>
            <w:tcW w:w="1980" w:type="dxa"/>
          </w:tcPr>
          <w:p w:rsidR="00CD5291" w:rsidRDefault="00D57186" w:rsidP="00C85C9D">
            <w:pPr>
              <w:cnfStyle w:val="000000000000" w:firstRow="0" w:lastRow="0" w:firstColumn="0" w:lastColumn="0" w:oddVBand="0" w:evenVBand="0" w:oddHBand="0" w:evenHBand="0" w:firstRowFirstColumn="0" w:firstRowLastColumn="0" w:lastRowFirstColumn="0" w:lastRowLastColumn="0"/>
            </w:pPr>
            <w:r>
              <w:t>Single core 32-bit ARM Cortex</w:t>
            </w:r>
          </w:p>
        </w:tc>
        <w:tc>
          <w:tcPr>
            <w:tcW w:w="1800" w:type="dxa"/>
          </w:tcPr>
          <w:p w:rsidR="00CD5291" w:rsidRDefault="00D57186" w:rsidP="00D57186">
            <w:pPr>
              <w:cnfStyle w:val="000000000000" w:firstRow="0" w:lastRow="0" w:firstColumn="0" w:lastColumn="0" w:oddVBand="0" w:evenVBand="0" w:oddHBand="0" w:evenHBand="0" w:firstRowFirstColumn="0" w:firstRowLastColumn="0" w:lastRowFirstColumn="0" w:lastRowLastColumn="0"/>
            </w:pPr>
            <w:r>
              <w:t xml:space="preserve">128 M / </w:t>
            </w:r>
            <w:r w:rsidR="00E65E1E">
              <w:t>µ-SD card</w:t>
            </w:r>
          </w:p>
        </w:tc>
        <w:tc>
          <w:tcPr>
            <w:tcW w:w="1788" w:type="dxa"/>
          </w:tcPr>
          <w:p w:rsidR="00CD5291" w:rsidRDefault="00E65E1E" w:rsidP="00C85C9D">
            <w:pPr>
              <w:cnfStyle w:val="000000000000" w:firstRow="0" w:lastRow="0" w:firstColumn="0" w:lastColumn="0" w:oddVBand="0" w:evenVBand="0" w:oddHBand="0" w:evenHBand="0" w:firstRowFirstColumn="0" w:firstRowLastColumn="0" w:lastRowFirstColumn="0" w:lastRowLastColumn="0"/>
            </w:pPr>
            <w:r>
              <w:t>40 GPIO</w:t>
            </w:r>
          </w:p>
        </w:tc>
        <w:tc>
          <w:tcPr>
            <w:tcW w:w="2172" w:type="dxa"/>
          </w:tcPr>
          <w:p w:rsidR="00CD5291" w:rsidRDefault="00E65E1E" w:rsidP="00C85C9D">
            <w:pPr>
              <w:cnfStyle w:val="000000000000" w:firstRow="0" w:lastRow="0" w:firstColumn="0" w:lastColumn="0" w:oddVBand="0" w:evenVBand="0" w:oddHBand="0" w:evenHBand="0" w:firstRowFirstColumn="0" w:firstRowLastColumn="0" w:lastRowFirstColumn="0" w:lastRowLastColumn="0"/>
            </w:pPr>
            <w:r>
              <w:t>plenty</w:t>
            </w:r>
          </w:p>
        </w:tc>
      </w:tr>
      <w:tr w:rsidR="00C85C9D" w:rsidTr="0021483F">
        <w:tc>
          <w:tcPr>
            <w:cnfStyle w:val="001000000000" w:firstRow="0" w:lastRow="0" w:firstColumn="1" w:lastColumn="0" w:oddVBand="0" w:evenVBand="0" w:oddHBand="0" w:evenHBand="0" w:firstRowFirstColumn="0" w:firstRowLastColumn="0" w:lastRowFirstColumn="0" w:lastRowLastColumn="0"/>
            <w:tcW w:w="1975" w:type="dxa"/>
          </w:tcPr>
          <w:p w:rsidR="00C85C9D" w:rsidRPr="00BD1D97" w:rsidRDefault="00C85C9D" w:rsidP="00C85C9D">
            <w:pPr>
              <w:rPr>
                <w:b w:val="0"/>
                <w:i/>
              </w:rPr>
            </w:pPr>
            <w:r>
              <w:t>TI CC3200</w:t>
            </w:r>
          </w:p>
        </w:tc>
        <w:tc>
          <w:tcPr>
            <w:tcW w:w="1980" w:type="dxa"/>
          </w:tcPr>
          <w:p w:rsidR="00C85C9D" w:rsidRDefault="00357953" w:rsidP="00C85C9D">
            <w:pPr>
              <w:cnfStyle w:val="000000000000" w:firstRow="0" w:lastRow="0" w:firstColumn="0" w:lastColumn="0" w:oddVBand="0" w:evenVBand="0" w:oddHBand="0" w:evenHBand="0" w:firstRowFirstColumn="0" w:firstRowLastColumn="0" w:lastRowFirstColumn="0" w:lastRowLastColumn="0"/>
            </w:pPr>
            <w:r>
              <w:t>32-bit ARM Cortex-M4 core</w:t>
            </w:r>
          </w:p>
          <w:p w:rsidR="00357953" w:rsidRDefault="00357953" w:rsidP="00C85C9D">
            <w:pPr>
              <w:cnfStyle w:val="000000000000" w:firstRow="0" w:lastRow="0" w:firstColumn="0" w:lastColumn="0" w:oddVBand="0" w:evenVBand="0" w:oddHBand="0" w:evenHBand="0" w:firstRowFirstColumn="0" w:firstRowLastColumn="0" w:lastRowFirstColumn="0" w:lastRowLastColumn="0"/>
            </w:pPr>
            <w:r>
              <w:t>80 MHz</w:t>
            </w:r>
          </w:p>
        </w:tc>
        <w:tc>
          <w:tcPr>
            <w:tcW w:w="1800" w:type="dxa"/>
          </w:tcPr>
          <w:p w:rsidR="00C85C9D" w:rsidRDefault="00357953" w:rsidP="00C85C9D">
            <w:pPr>
              <w:cnfStyle w:val="000000000000" w:firstRow="0" w:lastRow="0" w:firstColumn="0" w:lastColumn="0" w:oddVBand="0" w:evenVBand="0" w:oddHBand="0" w:evenHBand="0" w:firstRowFirstColumn="0" w:firstRowLastColumn="0" w:lastRowFirstColumn="0" w:lastRowLastColumn="0"/>
            </w:pPr>
            <w:r>
              <w:t xml:space="preserve">256 KB / </w:t>
            </w:r>
          </w:p>
        </w:tc>
        <w:tc>
          <w:tcPr>
            <w:tcW w:w="1788" w:type="dxa"/>
          </w:tcPr>
          <w:p w:rsidR="00C85C9D" w:rsidRDefault="00357953" w:rsidP="00C85C9D">
            <w:pPr>
              <w:cnfStyle w:val="000000000000" w:firstRow="0" w:lastRow="0" w:firstColumn="0" w:lastColumn="0" w:oddVBand="0" w:evenVBand="0" w:oddHBand="0" w:evenHBand="0" w:firstRowFirstColumn="0" w:firstRowLastColumn="0" w:lastRowFirstColumn="0" w:lastRowLastColumn="0"/>
            </w:pPr>
            <w:r>
              <w:t>4 channel ADC</w:t>
            </w:r>
          </w:p>
          <w:p w:rsidR="00357953" w:rsidRDefault="00357953" w:rsidP="00C85C9D">
            <w:pPr>
              <w:cnfStyle w:val="000000000000" w:firstRow="0" w:lastRow="0" w:firstColumn="0" w:lastColumn="0" w:oddVBand="0" w:evenVBand="0" w:oddHBand="0" w:evenHBand="0" w:firstRowFirstColumn="0" w:firstRowLastColumn="0" w:lastRowFirstColumn="0" w:lastRowLastColumn="0"/>
            </w:pPr>
            <w:r>
              <w:t>27 GPIO</w:t>
            </w:r>
          </w:p>
        </w:tc>
        <w:tc>
          <w:tcPr>
            <w:tcW w:w="2172" w:type="dxa"/>
          </w:tcPr>
          <w:p w:rsidR="00357953" w:rsidRDefault="00357953" w:rsidP="00C85C9D">
            <w:pPr>
              <w:cnfStyle w:val="000000000000" w:firstRow="0" w:lastRow="0" w:firstColumn="0" w:lastColumn="0" w:oddVBand="0" w:evenVBand="0" w:oddHBand="0" w:evenHBand="0" w:firstRowFirstColumn="0" w:firstRowLastColumn="0" w:lastRowFirstColumn="0" w:lastRowLastColumn="0"/>
            </w:pPr>
            <w:r>
              <w:t xml:space="preserve">SPI, UART, I2C, SD/MMC, I2S/PCM, </w:t>
            </w:r>
          </w:p>
          <w:p w:rsidR="00C85C9D" w:rsidRDefault="00357953" w:rsidP="00C85C9D">
            <w:pPr>
              <w:cnfStyle w:val="000000000000" w:firstRow="0" w:lastRow="0" w:firstColumn="0" w:lastColumn="0" w:oddVBand="0" w:evenVBand="0" w:oddHBand="0" w:evenHBand="0" w:firstRowFirstColumn="0" w:firstRowLastColumn="0" w:lastRowFirstColumn="0" w:lastRowLastColumn="0"/>
            </w:pPr>
            <w:r>
              <w:t>Wi-Fi Ethernet</w:t>
            </w:r>
          </w:p>
        </w:tc>
      </w:tr>
      <w:tr w:rsidR="00C85C9D" w:rsidTr="0021483F">
        <w:tc>
          <w:tcPr>
            <w:cnfStyle w:val="001000000000" w:firstRow="0" w:lastRow="0" w:firstColumn="1" w:lastColumn="0" w:oddVBand="0" w:evenVBand="0" w:oddHBand="0" w:evenHBand="0" w:firstRowFirstColumn="0" w:firstRowLastColumn="0" w:lastRowFirstColumn="0" w:lastRowLastColumn="0"/>
            <w:tcW w:w="1975" w:type="dxa"/>
          </w:tcPr>
          <w:p w:rsidR="00C85C9D" w:rsidRDefault="003831A9" w:rsidP="00C85C9D">
            <w:r>
              <w:t>Intel Galileo Gen2</w:t>
            </w:r>
          </w:p>
        </w:tc>
        <w:tc>
          <w:tcPr>
            <w:tcW w:w="1980" w:type="dxa"/>
          </w:tcPr>
          <w:p w:rsidR="00C85C9D" w:rsidRDefault="00E65E1E" w:rsidP="00C85C9D">
            <w:pPr>
              <w:cnfStyle w:val="000000000000" w:firstRow="0" w:lastRow="0" w:firstColumn="0" w:lastColumn="0" w:oddVBand="0" w:evenVBand="0" w:oddHBand="0" w:evenHBand="0" w:firstRowFirstColumn="0" w:firstRowLastColumn="0" w:lastRowFirstColumn="0" w:lastRowLastColumn="0"/>
            </w:pPr>
            <w:r>
              <w:t xml:space="preserve">32-bit </w:t>
            </w:r>
            <w:r w:rsidR="003831A9">
              <w:t>Intel Quark X1000</w:t>
            </w:r>
          </w:p>
          <w:p w:rsidR="00E65E1E" w:rsidRDefault="00E65E1E" w:rsidP="00C85C9D">
            <w:pPr>
              <w:cnfStyle w:val="000000000000" w:firstRow="0" w:lastRow="0" w:firstColumn="0" w:lastColumn="0" w:oddVBand="0" w:evenVBand="0" w:oddHBand="0" w:evenHBand="0" w:firstRowFirstColumn="0" w:firstRowLastColumn="0" w:lastRowFirstColumn="0" w:lastRowLastColumn="0"/>
            </w:pPr>
            <w:r>
              <w:t>400 MHz</w:t>
            </w:r>
          </w:p>
        </w:tc>
        <w:tc>
          <w:tcPr>
            <w:tcW w:w="1800" w:type="dxa"/>
          </w:tcPr>
          <w:p w:rsidR="00C85C9D" w:rsidRDefault="003831A9" w:rsidP="00C85C9D">
            <w:pPr>
              <w:cnfStyle w:val="000000000000" w:firstRow="0" w:lastRow="0" w:firstColumn="0" w:lastColumn="0" w:oddVBand="0" w:evenVBand="0" w:oddHBand="0" w:evenHBand="0" w:firstRowFirstColumn="0" w:firstRowLastColumn="0" w:lastRowFirstColumn="0" w:lastRowLastColumn="0"/>
            </w:pPr>
            <w:r>
              <w:t>512 k / 512 k</w:t>
            </w:r>
          </w:p>
          <w:p w:rsidR="003831A9" w:rsidRDefault="003831A9" w:rsidP="00C85C9D">
            <w:pPr>
              <w:cnfStyle w:val="000000000000" w:firstRow="0" w:lastRow="0" w:firstColumn="0" w:lastColumn="0" w:oddVBand="0" w:evenVBand="0" w:oddHBand="0" w:evenHBand="0" w:firstRowFirstColumn="0" w:firstRowLastColumn="0" w:lastRowFirstColumn="0" w:lastRowLastColumn="0"/>
            </w:pPr>
            <w:r>
              <w:t>8 Mb SPI Flash</w:t>
            </w:r>
          </w:p>
          <w:p w:rsidR="003831A9" w:rsidRDefault="003831A9" w:rsidP="00C85C9D">
            <w:pPr>
              <w:cnfStyle w:val="000000000000" w:firstRow="0" w:lastRow="0" w:firstColumn="0" w:lastColumn="0" w:oddVBand="0" w:evenVBand="0" w:oddHBand="0" w:evenHBand="0" w:firstRowFirstColumn="0" w:firstRowLastColumn="0" w:lastRowFirstColumn="0" w:lastRowLastColumn="0"/>
            </w:pPr>
            <w:r>
              <w:t>µ-SD card</w:t>
            </w:r>
          </w:p>
        </w:tc>
        <w:tc>
          <w:tcPr>
            <w:tcW w:w="1788" w:type="dxa"/>
          </w:tcPr>
          <w:p w:rsidR="00BB33F6" w:rsidRDefault="00BB33F6" w:rsidP="00C85C9D">
            <w:pPr>
              <w:cnfStyle w:val="000000000000" w:firstRow="0" w:lastRow="0" w:firstColumn="0" w:lastColumn="0" w:oddVBand="0" w:evenVBand="0" w:oddHBand="0" w:evenHBand="0" w:firstRowFirstColumn="0" w:firstRowLastColumn="0" w:lastRowFirstColumn="0" w:lastRowLastColumn="0"/>
            </w:pPr>
            <w:r>
              <w:t>Ana: 6</w:t>
            </w:r>
          </w:p>
          <w:p w:rsidR="00C85C9D" w:rsidRDefault="003831A9" w:rsidP="00BB33F6">
            <w:pPr>
              <w:cnfStyle w:val="000000000000" w:firstRow="0" w:lastRow="0" w:firstColumn="0" w:lastColumn="0" w:oddVBand="0" w:evenVBand="0" w:oddHBand="0" w:evenHBand="0" w:firstRowFirstColumn="0" w:firstRowLastColumn="0" w:lastRowFirstColumn="0" w:lastRowLastColumn="0"/>
            </w:pPr>
            <w:r>
              <w:t xml:space="preserve">Dig: </w:t>
            </w:r>
            <w:r w:rsidR="00BB33F6">
              <w:t>14</w:t>
            </w:r>
            <w:r>
              <w:t>/12 PWM</w:t>
            </w:r>
          </w:p>
        </w:tc>
        <w:tc>
          <w:tcPr>
            <w:tcW w:w="2172" w:type="dxa"/>
          </w:tcPr>
          <w:p w:rsidR="00C85C9D" w:rsidRDefault="003831A9" w:rsidP="00C85C9D">
            <w:pPr>
              <w:cnfStyle w:val="000000000000" w:firstRow="0" w:lastRow="0" w:firstColumn="0" w:lastColumn="0" w:oddVBand="0" w:evenVBand="0" w:oddHBand="0" w:evenHBand="0" w:firstRowFirstColumn="0" w:firstRowLastColumn="0" w:lastRowFirstColumn="0" w:lastRowLastColumn="0"/>
            </w:pPr>
            <w:r>
              <w:t>Plenty, incl.</w:t>
            </w:r>
          </w:p>
          <w:p w:rsidR="003831A9" w:rsidRDefault="003831A9" w:rsidP="00C85C9D">
            <w:pPr>
              <w:cnfStyle w:val="000000000000" w:firstRow="0" w:lastRow="0" w:firstColumn="0" w:lastColumn="0" w:oddVBand="0" w:evenVBand="0" w:oddHBand="0" w:evenHBand="0" w:firstRowFirstColumn="0" w:firstRowLastColumn="0" w:lastRowFirstColumn="0" w:lastRowLastColumn="0"/>
            </w:pPr>
            <w:r>
              <w:t>100 Mb Ethernet</w:t>
            </w:r>
          </w:p>
        </w:tc>
      </w:tr>
      <w:tr w:rsidR="00C85C9D" w:rsidTr="0021483F">
        <w:tc>
          <w:tcPr>
            <w:cnfStyle w:val="001000000000" w:firstRow="0" w:lastRow="0" w:firstColumn="1" w:lastColumn="0" w:oddVBand="0" w:evenVBand="0" w:oddHBand="0" w:evenHBand="0" w:firstRowFirstColumn="0" w:firstRowLastColumn="0" w:lastRowFirstColumn="0" w:lastRowLastColumn="0"/>
            <w:tcW w:w="1975" w:type="dxa"/>
          </w:tcPr>
          <w:p w:rsidR="00C85C9D" w:rsidRDefault="00C85C9D" w:rsidP="00C85C9D">
            <w:r>
              <w:t>Intel Edison</w:t>
            </w:r>
          </w:p>
        </w:tc>
        <w:tc>
          <w:tcPr>
            <w:tcW w:w="1980" w:type="dxa"/>
          </w:tcPr>
          <w:p w:rsidR="00C85C9D" w:rsidRDefault="00B910FA" w:rsidP="00C85C9D">
            <w:pPr>
              <w:cnfStyle w:val="000000000000" w:firstRow="0" w:lastRow="0" w:firstColumn="0" w:lastColumn="0" w:oddVBand="0" w:evenVBand="0" w:oddHBand="0" w:evenHBand="0" w:firstRowFirstColumn="0" w:firstRowLastColumn="0" w:lastRowFirstColumn="0" w:lastRowLastColumn="0"/>
            </w:pPr>
            <w:r>
              <w:t xml:space="preserve">32-bit </w:t>
            </w:r>
            <w:r w:rsidR="00BB33F6">
              <w:t>Intel Atom Z34xx</w:t>
            </w:r>
          </w:p>
        </w:tc>
        <w:tc>
          <w:tcPr>
            <w:tcW w:w="1800" w:type="dxa"/>
          </w:tcPr>
          <w:p w:rsidR="00C85C9D" w:rsidRDefault="00BB33F6" w:rsidP="00C85C9D">
            <w:pPr>
              <w:cnfStyle w:val="000000000000" w:firstRow="0" w:lastRow="0" w:firstColumn="0" w:lastColumn="0" w:oddVBand="0" w:evenVBand="0" w:oddHBand="0" w:evenHBand="0" w:firstRowFirstColumn="0" w:firstRowLastColumn="0" w:lastRowFirstColumn="0" w:lastRowLastColumn="0"/>
            </w:pPr>
            <w:r>
              <w:t>1 GB RAM / 4 GB Flash</w:t>
            </w:r>
          </w:p>
        </w:tc>
        <w:tc>
          <w:tcPr>
            <w:tcW w:w="1788" w:type="dxa"/>
          </w:tcPr>
          <w:p w:rsidR="00C85C9D" w:rsidRDefault="00BB33F6" w:rsidP="00C85C9D">
            <w:pPr>
              <w:cnfStyle w:val="000000000000" w:firstRow="0" w:lastRow="0" w:firstColumn="0" w:lastColumn="0" w:oddVBand="0" w:evenVBand="0" w:oddHBand="0" w:evenHBand="0" w:firstRowFirstColumn="0" w:firstRowLastColumn="0" w:lastRowFirstColumn="0" w:lastRowLastColumn="0"/>
            </w:pPr>
            <w:r>
              <w:t>Ana: 6</w:t>
            </w:r>
          </w:p>
          <w:p w:rsidR="00BB33F6" w:rsidRDefault="00BB33F6" w:rsidP="00BB33F6">
            <w:pPr>
              <w:cnfStyle w:val="000000000000" w:firstRow="0" w:lastRow="0" w:firstColumn="0" w:lastColumn="0" w:oddVBand="0" w:evenVBand="0" w:oddHBand="0" w:evenHBand="0" w:firstRowFirstColumn="0" w:firstRowLastColumn="0" w:lastRowFirstColumn="0" w:lastRowLastColumn="0"/>
            </w:pPr>
            <w:r>
              <w:t>Dig:40/4</w:t>
            </w:r>
          </w:p>
        </w:tc>
        <w:tc>
          <w:tcPr>
            <w:tcW w:w="2172" w:type="dxa"/>
          </w:tcPr>
          <w:p w:rsidR="00C85C9D" w:rsidRDefault="00BB33F6" w:rsidP="00C85C9D">
            <w:pPr>
              <w:cnfStyle w:val="000000000000" w:firstRow="0" w:lastRow="0" w:firstColumn="0" w:lastColumn="0" w:oddVBand="0" w:evenVBand="0" w:oddHBand="0" w:evenHBand="0" w:firstRowFirstColumn="0" w:firstRowLastColumn="0" w:lastRowFirstColumn="0" w:lastRowLastColumn="0"/>
            </w:pPr>
            <w:r>
              <w:t>I2C, SPI, USB,</w:t>
            </w:r>
          </w:p>
          <w:p w:rsidR="00BB33F6" w:rsidRDefault="00BB33F6" w:rsidP="00C85C9D">
            <w:pPr>
              <w:cnfStyle w:val="000000000000" w:firstRow="0" w:lastRow="0" w:firstColumn="0" w:lastColumn="0" w:oddVBand="0" w:evenVBand="0" w:oddHBand="0" w:evenHBand="0" w:firstRowFirstColumn="0" w:firstRowLastColumn="0" w:lastRowFirstColumn="0" w:lastRowLastColumn="0"/>
            </w:pPr>
            <w:r>
              <w:t>Wi-Fi Ethernet</w:t>
            </w:r>
          </w:p>
        </w:tc>
      </w:tr>
      <w:tr w:rsidR="00C85C9D" w:rsidTr="0021483F">
        <w:tc>
          <w:tcPr>
            <w:cnfStyle w:val="001000000000" w:firstRow="0" w:lastRow="0" w:firstColumn="1" w:lastColumn="0" w:oddVBand="0" w:evenVBand="0" w:oddHBand="0" w:evenHBand="0" w:firstRowFirstColumn="0" w:firstRowLastColumn="0" w:lastRowFirstColumn="0" w:lastRowLastColumn="0"/>
            <w:tcW w:w="1975" w:type="dxa"/>
          </w:tcPr>
          <w:p w:rsidR="00C85C9D" w:rsidRDefault="00C85C9D" w:rsidP="00C85C9D">
            <w:r>
              <w:t>Sparkfun</w:t>
            </w:r>
          </w:p>
          <w:p w:rsidR="00C85C9D" w:rsidRDefault="00C85C9D" w:rsidP="00C85C9D">
            <w:r>
              <w:t>Think IOT</w:t>
            </w:r>
          </w:p>
          <w:p w:rsidR="00E65E1E" w:rsidRPr="00E65E1E" w:rsidRDefault="00E65E1E" w:rsidP="00E65E1E">
            <w:pPr>
              <w:rPr>
                <w:b w:val="0"/>
                <w:i/>
              </w:rPr>
            </w:pPr>
            <w:r w:rsidRPr="00E65E1E">
              <w:rPr>
                <w:b w:val="0"/>
                <w:i/>
              </w:rPr>
              <w:t>(</w:t>
            </w:r>
            <w:r>
              <w:rPr>
                <w:b w:val="0"/>
                <w:i/>
              </w:rPr>
              <w:t xml:space="preserve">plus other </w:t>
            </w:r>
            <w:r w:rsidRPr="00E65E1E">
              <w:rPr>
                <w:b w:val="0"/>
                <w:i/>
              </w:rPr>
              <w:t>com</w:t>
            </w:r>
            <w:r>
              <w:rPr>
                <w:b w:val="0"/>
                <w:i/>
              </w:rPr>
              <w:t>-</w:t>
            </w:r>
            <w:r w:rsidRPr="00E65E1E">
              <w:rPr>
                <w:b w:val="0"/>
                <w:i/>
              </w:rPr>
              <w:t>peting models)</w:t>
            </w:r>
          </w:p>
        </w:tc>
        <w:tc>
          <w:tcPr>
            <w:tcW w:w="1980" w:type="dxa"/>
          </w:tcPr>
          <w:p w:rsidR="00E65E1E" w:rsidRDefault="00E65E1E" w:rsidP="00C85C9D">
            <w:pPr>
              <w:cnfStyle w:val="000000000000" w:firstRow="0" w:lastRow="0" w:firstColumn="0" w:lastColumn="0" w:oddVBand="0" w:evenVBand="0" w:oddHBand="0" w:evenHBand="0" w:firstRowFirstColumn="0" w:firstRowLastColumn="0" w:lastRowFirstColumn="0" w:lastRowLastColumn="0"/>
            </w:pPr>
            <w:r>
              <w:t>ESP8266</w:t>
            </w:r>
          </w:p>
          <w:p w:rsidR="00E65E1E" w:rsidRDefault="00E65E1E" w:rsidP="00C85C9D">
            <w:pPr>
              <w:cnfStyle w:val="000000000000" w:firstRow="0" w:lastRow="0" w:firstColumn="0" w:lastColumn="0" w:oddVBand="0" w:evenVBand="0" w:oddHBand="0" w:evenHBand="0" w:firstRowFirstColumn="0" w:firstRowLastColumn="0" w:lastRowFirstColumn="0" w:lastRowLastColumn="0"/>
            </w:pPr>
            <w:r>
              <w:t>(32-bit Xtensa LX106)</w:t>
            </w:r>
          </w:p>
          <w:p w:rsidR="00C85C9D" w:rsidRDefault="0021483F" w:rsidP="00C85C9D">
            <w:pPr>
              <w:cnfStyle w:val="000000000000" w:firstRow="0" w:lastRow="0" w:firstColumn="0" w:lastColumn="0" w:oddVBand="0" w:evenVBand="0" w:oddHBand="0" w:evenHBand="0" w:firstRowFirstColumn="0" w:firstRowLastColumn="0" w:lastRowFirstColumn="0" w:lastRowLastColumn="0"/>
            </w:pPr>
            <w:r>
              <w:t>80 MHz</w:t>
            </w:r>
          </w:p>
        </w:tc>
        <w:tc>
          <w:tcPr>
            <w:tcW w:w="1800" w:type="dxa"/>
          </w:tcPr>
          <w:p w:rsidR="00C85C9D" w:rsidRDefault="00E65E1E" w:rsidP="00C85C9D">
            <w:pPr>
              <w:cnfStyle w:val="000000000000" w:firstRow="0" w:lastRow="0" w:firstColumn="0" w:lastColumn="0" w:oddVBand="0" w:evenVBand="0" w:oddHBand="0" w:evenHBand="0" w:firstRowFirstColumn="0" w:firstRowLastColumn="0" w:lastRowFirstColumn="0" w:lastRowLastColumn="0"/>
            </w:pPr>
            <w:r>
              <w:t>64k + 96 k / 512M</w:t>
            </w:r>
          </w:p>
        </w:tc>
        <w:tc>
          <w:tcPr>
            <w:tcW w:w="1788" w:type="dxa"/>
          </w:tcPr>
          <w:p w:rsidR="00C85C9D" w:rsidRDefault="00C97A26" w:rsidP="00C85C9D">
            <w:pPr>
              <w:cnfStyle w:val="000000000000" w:firstRow="0" w:lastRow="0" w:firstColumn="0" w:lastColumn="0" w:oddVBand="0" w:evenVBand="0" w:oddHBand="0" w:evenHBand="0" w:firstRowFirstColumn="0" w:firstRowLastColumn="0" w:lastRowFirstColumn="0" w:lastRowLastColumn="0"/>
            </w:pPr>
            <w:r>
              <w:t>5 digital</w:t>
            </w:r>
          </w:p>
        </w:tc>
        <w:tc>
          <w:tcPr>
            <w:tcW w:w="2172" w:type="dxa"/>
          </w:tcPr>
          <w:p w:rsidR="00C97A26" w:rsidRDefault="00BB33F6" w:rsidP="00C85C9D">
            <w:pPr>
              <w:cnfStyle w:val="000000000000" w:firstRow="0" w:lastRow="0" w:firstColumn="0" w:lastColumn="0" w:oddVBand="0" w:evenVBand="0" w:oddHBand="0" w:evenHBand="0" w:firstRowFirstColumn="0" w:firstRowLastColumn="0" w:lastRowFirstColumn="0" w:lastRowLastColumn="0"/>
            </w:pPr>
            <w:r>
              <w:t xml:space="preserve">I2C, </w:t>
            </w:r>
            <w:r w:rsidR="00E65E1E">
              <w:t>SPI</w:t>
            </w:r>
          </w:p>
          <w:p w:rsidR="00C85C9D" w:rsidRDefault="00BB33F6" w:rsidP="00C85C9D">
            <w:pPr>
              <w:cnfStyle w:val="000000000000" w:firstRow="0" w:lastRow="0" w:firstColumn="0" w:lastColumn="0" w:oddVBand="0" w:evenVBand="0" w:oddHBand="0" w:evenHBand="0" w:firstRowFirstColumn="0" w:firstRowLastColumn="0" w:lastRowFirstColumn="0" w:lastRowLastColumn="0"/>
            </w:pPr>
            <w:r>
              <w:t>Wi-Fi Ethernet</w:t>
            </w:r>
          </w:p>
        </w:tc>
      </w:tr>
      <w:tr w:rsidR="00CD5291" w:rsidTr="0021483F">
        <w:tc>
          <w:tcPr>
            <w:cnfStyle w:val="001000000000" w:firstRow="0" w:lastRow="0" w:firstColumn="1" w:lastColumn="0" w:oddVBand="0" w:evenVBand="0" w:oddHBand="0" w:evenHBand="0" w:firstRowFirstColumn="0" w:firstRowLastColumn="0" w:lastRowFirstColumn="0" w:lastRowLastColumn="0"/>
            <w:tcW w:w="1975" w:type="dxa"/>
          </w:tcPr>
          <w:p w:rsidR="00CD5291" w:rsidRDefault="00CD5291" w:rsidP="00C85C9D">
            <w:r>
              <w:t>Arduino Zero</w:t>
            </w:r>
          </w:p>
        </w:tc>
        <w:tc>
          <w:tcPr>
            <w:tcW w:w="1980" w:type="dxa"/>
          </w:tcPr>
          <w:p w:rsidR="00CD5291" w:rsidRDefault="00D57186" w:rsidP="00D57186">
            <w:pPr>
              <w:cnfStyle w:val="000000000000" w:firstRow="0" w:lastRow="0" w:firstColumn="0" w:lastColumn="0" w:oddVBand="0" w:evenVBand="0" w:oddHBand="0" w:evenHBand="0" w:firstRowFirstColumn="0" w:firstRowLastColumn="0" w:lastRowFirstColumn="0" w:lastRowLastColumn="0"/>
            </w:pPr>
            <w:r>
              <w:t xml:space="preserve">32-bit ARM Cortex </w:t>
            </w:r>
            <w:r w:rsidRPr="00D57186">
              <w:t xml:space="preserve">ATSAMD21G18 </w:t>
            </w:r>
          </w:p>
          <w:p w:rsidR="00D57186" w:rsidRDefault="00D57186" w:rsidP="00D57186">
            <w:pPr>
              <w:cnfStyle w:val="000000000000" w:firstRow="0" w:lastRow="0" w:firstColumn="0" w:lastColumn="0" w:oddVBand="0" w:evenVBand="0" w:oddHBand="0" w:evenHBand="0" w:firstRowFirstColumn="0" w:firstRowLastColumn="0" w:lastRowFirstColumn="0" w:lastRowLastColumn="0"/>
            </w:pPr>
            <w:r>
              <w:t>48 MHz</w:t>
            </w:r>
          </w:p>
        </w:tc>
        <w:tc>
          <w:tcPr>
            <w:tcW w:w="1800" w:type="dxa"/>
          </w:tcPr>
          <w:p w:rsidR="00CD5291" w:rsidRDefault="00D57186" w:rsidP="00D57186">
            <w:pPr>
              <w:cnfStyle w:val="000000000000" w:firstRow="0" w:lastRow="0" w:firstColumn="0" w:lastColumn="0" w:oddVBand="0" w:evenVBand="0" w:oddHBand="0" w:evenHBand="0" w:firstRowFirstColumn="0" w:firstRowLastColumn="0" w:lastRowFirstColumn="0" w:lastRowLastColumn="0"/>
            </w:pPr>
            <w:r>
              <w:t>32 k / 256 k Flash</w:t>
            </w:r>
          </w:p>
        </w:tc>
        <w:tc>
          <w:tcPr>
            <w:tcW w:w="1788" w:type="dxa"/>
          </w:tcPr>
          <w:p w:rsidR="00CD5291" w:rsidRDefault="00D57186" w:rsidP="00C85C9D">
            <w:pPr>
              <w:cnfStyle w:val="000000000000" w:firstRow="0" w:lastRow="0" w:firstColumn="0" w:lastColumn="0" w:oddVBand="0" w:evenVBand="0" w:oddHBand="0" w:evenHBand="0" w:firstRowFirstColumn="0" w:firstRowLastColumn="0" w:lastRowFirstColumn="0" w:lastRowLastColumn="0"/>
            </w:pPr>
            <w:r>
              <w:t>Ana: 6</w:t>
            </w:r>
          </w:p>
          <w:p w:rsidR="00D57186" w:rsidRDefault="00D57186" w:rsidP="00C85C9D">
            <w:pPr>
              <w:cnfStyle w:val="000000000000" w:firstRow="0" w:lastRow="0" w:firstColumn="0" w:lastColumn="0" w:oddVBand="0" w:evenVBand="0" w:oddHBand="0" w:evenHBand="0" w:firstRowFirstColumn="0" w:firstRowLastColumn="0" w:lastRowFirstColumn="0" w:lastRowLastColumn="0"/>
            </w:pPr>
            <w:r>
              <w:t>Dig: 20/18</w:t>
            </w:r>
          </w:p>
        </w:tc>
        <w:tc>
          <w:tcPr>
            <w:tcW w:w="2172" w:type="dxa"/>
          </w:tcPr>
          <w:p w:rsidR="00CD5291" w:rsidRDefault="00D57186" w:rsidP="00C85C9D">
            <w:pPr>
              <w:cnfStyle w:val="000000000000" w:firstRow="0" w:lastRow="0" w:firstColumn="0" w:lastColumn="0" w:oddVBand="0" w:evenVBand="0" w:oddHBand="0" w:evenHBand="0" w:firstRowFirstColumn="0" w:firstRowLastColumn="0" w:lastRowFirstColumn="0" w:lastRowLastColumn="0"/>
            </w:pPr>
            <w:r>
              <w:t>plenty</w:t>
            </w:r>
          </w:p>
        </w:tc>
      </w:tr>
    </w:tbl>
    <w:p w:rsidR="00E336BC" w:rsidRDefault="00E336BC" w:rsidP="00E336BC">
      <w:pPr>
        <w:pStyle w:val="Caption"/>
      </w:pPr>
      <w:r>
        <w:t xml:space="preserve">Table </w:t>
      </w:r>
      <w:fldSimple w:instr=" SEQ Table \* ARABIC ">
        <w:r w:rsidR="00194B6E">
          <w:rPr>
            <w:noProof/>
          </w:rPr>
          <w:t>3</w:t>
        </w:r>
      </w:fldSimple>
      <w:r>
        <w:t>: Choices for Array Controller</w:t>
      </w:r>
    </w:p>
    <w:p w:rsidR="00734F20" w:rsidRDefault="0021483F" w:rsidP="00734F20">
      <w:r>
        <w:t xml:space="preserve">The specific MCU for the </w:t>
      </w:r>
      <w:r w:rsidRPr="0021483F">
        <w:rPr>
          <w:i/>
        </w:rPr>
        <w:t>Array Controller</w:t>
      </w:r>
      <w:r>
        <w:t xml:space="preserve"> has not yet been chosen. </w:t>
      </w:r>
      <w:r w:rsidR="00CE1140" w:rsidRPr="00E336BC">
        <w:t>It</w:t>
      </w:r>
      <w:r w:rsidR="00CE1140" w:rsidRPr="00CE1140">
        <w:t xml:space="preserve"> has been suggested we implement this using a Raspberry Pi. I recommend, instead, either </w:t>
      </w:r>
      <w:r w:rsidR="00C13DEC">
        <w:t>an</w:t>
      </w:r>
      <w:r w:rsidR="00713AEF">
        <w:t xml:space="preserve"> Intel Edison</w:t>
      </w:r>
      <w:r w:rsidR="00CE1140" w:rsidRPr="00CE1140">
        <w:t xml:space="preserve"> or a TI CC3200 or a Particle Photon.</w:t>
      </w:r>
      <w:r w:rsidR="003831A9">
        <w:t xml:space="preserve"> These are </w:t>
      </w:r>
      <w:r w:rsidRPr="0021483F">
        <w:t>popular</w:t>
      </w:r>
      <w:r>
        <w:rPr>
          <w:i/>
        </w:rPr>
        <w:t xml:space="preserve"> </w:t>
      </w:r>
      <w:r w:rsidR="003831A9" w:rsidRPr="0021483F">
        <w:rPr>
          <w:b/>
          <w:i/>
        </w:rPr>
        <w:t>IoT</w:t>
      </w:r>
      <w:r w:rsidR="003831A9">
        <w:t xml:space="preserve"> </w:t>
      </w:r>
      <w:r w:rsidR="003831A9" w:rsidRPr="00B910FA">
        <w:t>MC</w:t>
      </w:r>
      <w:r w:rsidR="00B910FA" w:rsidRPr="00B910FA">
        <w:t>U</w:t>
      </w:r>
      <w:r w:rsidR="003831A9" w:rsidRPr="00B910FA">
        <w:t>s</w:t>
      </w:r>
      <w:r w:rsidR="003831A9">
        <w:t>, which we should gain experience with.</w:t>
      </w:r>
    </w:p>
    <w:p w:rsidR="00734F20" w:rsidRDefault="00E336BC" w:rsidP="00734F20">
      <w:r>
        <w:rPr>
          <w:noProof/>
          <w:lang w:eastAsia="en-US"/>
        </w:rPr>
        <w:drawing>
          <wp:inline distT="0" distB="0" distL="0" distR="0">
            <wp:extent cx="2933700" cy="1760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ot_edison.png"/>
                    <pic:cNvPicPr/>
                  </pic:nvPicPr>
                  <pic:blipFill>
                    <a:blip r:embed="rId13">
                      <a:extLst>
                        <a:ext uri="{28A0092B-C50C-407E-A947-70E740481C1C}">
                          <a14:useLocalDpi xmlns:a14="http://schemas.microsoft.com/office/drawing/2010/main" val="0"/>
                        </a:ext>
                      </a:extLst>
                    </a:blip>
                    <a:stretch>
                      <a:fillRect/>
                    </a:stretch>
                  </pic:blipFill>
                  <pic:spPr>
                    <a:xfrm>
                      <a:off x="0" y="0"/>
                      <a:ext cx="2933700" cy="1760220"/>
                    </a:xfrm>
                    <a:prstGeom prst="rect">
                      <a:avLst/>
                    </a:prstGeom>
                  </pic:spPr>
                </pic:pic>
              </a:graphicData>
            </a:graphic>
          </wp:inline>
        </w:drawing>
      </w:r>
    </w:p>
    <w:p w:rsidR="00734F20" w:rsidRDefault="00E336BC" w:rsidP="0021483F">
      <w:pPr>
        <w:pStyle w:val="Caption"/>
      </w:pPr>
      <w:r>
        <w:t xml:space="preserve">Figure </w:t>
      </w:r>
      <w:fldSimple w:instr=" SEQ Figure \* ARABIC ">
        <w:r w:rsidR="003C58EA">
          <w:rPr>
            <w:noProof/>
          </w:rPr>
          <w:t>5</w:t>
        </w:r>
      </w:fldSimple>
      <w:r>
        <w:t>: Arduino Due</w:t>
      </w:r>
    </w:p>
    <w:p w:rsidR="00734F20" w:rsidRDefault="00734F20" w:rsidP="00734F20">
      <w:pPr>
        <w:pStyle w:val="Heading1"/>
      </w:pPr>
      <w:r>
        <w:lastRenderedPageBreak/>
        <w:t xml:space="preserve">I2C Master/Slave Protocol </w:t>
      </w:r>
    </w:p>
    <w:p w:rsidR="00734F20" w:rsidRDefault="00734F20" w:rsidP="00734F20">
      <w:r>
        <w:t xml:space="preserve">Each Message from the Master to a Slave is sent as an I2C message, consisting of several octets (bytes represented in the protocol). For every request message there is a </w:t>
      </w:r>
      <w:r w:rsidR="0021483F">
        <w:t xml:space="preserve">corresponding </w:t>
      </w:r>
      <w:r>
        <w:t>response message, also sent as an I2C message.</w:t>
      </w:r>
    </w:p>
    <w:p w:rsidR="00734F20" w:rsidRDefault="00734F20" w:rsidP="00734F20">
      <w:r>
        <w:t xml:space="preserve">Because the I2C Bus lengths are </w:t>
      </w:r>
      <w:r w:rsidR="0021483F">
        <w:t>approach the physical limit of the bus (5m), and also approach</w:t>
      </w:r>
      <w:r>
        <w:t xml:space="preserve"> the logical limit of I2C (112 addressed clients), </w:t>
      </w:r>
      <w:r w:rsidR="0021483F">
        <w:t>we will try to ensure error-free communication. Therefore, each</w:t>
      </w:r>
      <w:r>
        <w:t xml:space="preserve"> message contains a checksum, to ensure the request message and the r</w:t>
      </w:r>
      <w:r w:rsidR="0021483F">
        <w:t>eply message are received error-</w:t>
      </w:r>
      <w:r>
        <w:t>free.</w:t>
      </w:r>
    </w:p>
    <w:p w:rsidR="00734F20" w:rsidRDefault="00734F20" w:rsidP="00734F20">
      <w:r>
        <w:t xml:space="preserve">The protocol is completely synchronous – the master transmits the request message, and then requests the response message from the slave. If </w:t>
      </w:r>
      <w:r w:rsidRPr="007B33A9">
        <w:rPr>
          <w:i/>
        </w:rPr>
        <w:t>NAKed</w:t>
      </w:r>
      <w:r>
        <w:t xml:space="preserve"> by the I2C low-level circuitry or not received, or received with an error, the master can resend the frame </w:t>
      </w:r>
      <w:r w:rsidRPr="00CD5291">
        <w:rPr>
          <w:i/>
        </w:rPr>
        <w:t>n</w:t>
      </w:r>
      <w:r>
        <w:t xml:space="preserve"> times. The slave always replies with a reply message, which is requested by the master.</w:t>
      </w:r>
    </w:p>
    <w:p w:rsidR="00272470" w:rsidRDefault="00272470" w:rsidP="00272470">
      <w:pPr>
        <w:pStyle w:val="Heading2"/>
      </w:pPr>
      <w:r>
        <w:t>Message Formats</w:t>
      </w:r>
    </w:p>
    <w:p w:rsidR="00734F20" w:rsidRDefault="00734F20" w:rsidP="00734F20">
      <w:r>
        <w:t>Each request message looks like this:</w:t>
      </w:r>
    </w:p>
    <w:p w:rsidR="00734F20" w:rsidRPr="00953049" w:rsidRDefault="00734F20" w:rsidP="00734F20">
      <w:pPr>
        <w:rPr>
          <w:rFonts w:ascii="Courier New" w:hAnsi="Courier New" w:cs="Courier New"/>
        </w:rPr>
      </w:pPr>
      <w:r w:rsidRPr="00953049">
        <w:rPr>
          <w:rFonts w:ascii="Courier New" w:hAnsi="Courier New" w:cs="Courier New"/>
        </w:rPr>
        <w:t>struct request</w:t>
      </w:r>
      <w:r w:rsidR="00B00AFD">
        <w:rPr>
          <w:rFonts w:ascii="Courier New" w:hAnsi="Courier New" w:cs="Courier New"/>
        </w:rPr>
        <w:t>Message</w:t>
      </w:r>
      <w:r w:rsidRPr="00953049">
        <w:rPr>
          <w:rFonts w:ascii="Courier New" w:hAnsi="Courier New" w:cs="Courier New"/>
        </w:rPr>
        <w:t xml:space="preserve"> {</w:t>
      </w:r>
      <w:r w:rsidRPr="00953049">
        <w:rPr>
          <w:rFonts w:ascii="Courier New" w:hAnsi="Courier New" w:cs="Courier New"/>
        </w:rPr>
        <w:br/>
        <w:t xml:space="preserve">    _u8     cmd;</w:t>
      </w:r>
      <w:r>
        <w:rPr>
          <w:rFonts w:ascii="Courier New" w:hAnsi="Courier New" w:cs="Courier New"/>
        </w:rPr>
        <w:tab/>
      </w:r>
      <w:r>
        <w:rPr>
          <w:rFonts w:ascii="Courier New" w:hAnsi="Courier New" w:cs="Courier New"/>
        </w:rPr>
        <w:tab/>
      </w:r>
      <w:r>
        <w:rPr>
          <w:rFonts w:ascii="Courier New" w:hAnsi="Courier New" w:cs="Courier New"/>
        </w:rPr>
        <w:tab/>
        <w:t>// a command byte</w:t>
      </w:r>
      <w:r>
        <w:rPr>
          <w:rFonts w:ascii="Courier New" w:hAnsi="Courier New" w:cs="Courier New"/>
        </w:rPr>
        <w:br/>
        <w:t xml:space="preserve">   </w:t>
      </w:r>
      <w:r w:rsidRPr="00953049">
        <w:rPr>
          <w:rFonts w:ascii="Courier New" w:hAnsi="Courier New" w:cs="Courier New"/>
        </w:rPr>
        <w:t xml:space="preserve"> _u8     len;</w:t>
      </w:r>
      <w:r>
        <w:rPr>
          <w:rFonts w:ascii="Courier New" w:hAnsi="Courier New" w:cs="Courier New"/>
        </w:rPr>
        <w:tab/>
      </w:r>
      <w:r>
        <w:rPr>
          <w:rFonts w:ascii="Courier New" w:hAnsi="Courier New" w:cs="Courier New"/>
        </w:rPr>
        <w:tab/>
      </w:r>
      <w:r>
        <w:rPr>
          <w:rFonts w:ascii="Courier New" w:hAnsi="Courier New" w:cs="Courier New"/>
        </w:rPr>
        <w:tab/>
        <w:t>// length of the frame, always 9</w:t>
      </w:r>
      <w:r w:rsidRPr="00953049">
        <w:rPr>
          <w:rFonts w:ascii="Courier New" w:hAnsi="Courier New" w:cs="Courier New"/>
        </w:rPr>
        <w:br/>
        <w:t xml:space="preserve">    _u8     </w:t>
      </w:r>
      <w:r>
        <w:rPr>
          <w:rFonts w:ascii="Courier New" w:hAnsi="Courier New" w:cs="Courier New"/>
        </w:rPr>
        <w:t>naddr[2];</w:t>
      </w:r>
      <w:r>
        <w:rPr>
          <w:rFonts w:ascii="Courier New" w:hAnsi="Courier New" w:cs="Courier New"/>
        </w:rPr>
        <w:tab/>
      </w:r>
      <w:r>
        <w:rPr>
          <w:rFonts w:ascii="Courier New" w:hAnsi="Courier New" w:cs="Courier New"/>
        </w:rPr>
        <w:tab/>
        <w:t>// node address</w:t>
      </w:r>
      <w:r w:rsidR="008123A8">
        <w:rPr>
          <w:rFonts w:ascii="Courier New" w:hAnsi="Courier New" w:cs="Courier New"/>
        </w:rPr>
        <w:br/>
        <w:t xml:space="preserve">    _u16    </w:t>
      </w:r>
      <w:r w:rsidRPr="00953049">
        <w:rPr>
          <w:rFonts w:ascii="Courier New" w:hAnsi="Courier New" w:cs="Courier New"/>
        </w:rPr>
        <w:t>args[</w:t>
      </w:r>
      <w:r w:rsidR="008123A8">
        <w:rPr>
          <w:rFonts w:ascii="Courier New" w:hAnsi="Courier New" w:cs="Courier New"/>
        </w:rPr>
        <w:t>2</w:t>
      </w:r>
      <w:r w:rsidRPr="00953049">
        <w:rPr>
          <w:rFonts w:ascii="Courier New" w:hAnsi="Courier New" w:cs="Courier New"/>
        </w:rPr>
        <w:t>];</w:t>
      </w:r>
      <w:r>
        <w:rPr>
          <w:rFonts w:ascii="Courier New" w:hAnsi="Courier New" w:cs="Courier New"/>
        </w:rPr>
        <w:tab/>
      </w:r>
      <w:r>
        <w:rPr>
          <w:rFonts w:ascii="Courier New" w:hAnsi="Courier New" w:cs="Courier New"/>
        </w:rPr>
        <w:tab/>
        <w:t xml:space="preserve">// up to </w:t>
      </w:r>
      <w:r w:rsidR="008123A8">
        <w:rPr>
          <w:rFonts w:ascii="Courier New" w:hAnsi="Courier New" w:cs="Courier New"/>
        </w:rPr>
        <w:t>2</w:t>
      </w:r>
      <w:r>
        <w:rPr>
          <w:rFonts w:ascii="Courier New" w:hAnsi="Courier New" w:cs="Courier New"/>
        </w:rPr>
        <w:t xml:space="preserve"> additional </w:t>
      </w:r>
      <w:r w:rsidR="008123A8">
        <w:rPr>
          <w:rFonts w:ascii="Courier New" w:hAnsi="Courier New" w:cs="Courier New"/>
        </w:rPr>
        <w:t>16-bit arguments</w:t>
      </w:r>
      <w:r w:rsidRPr="00953049">
        <w:rPr>
          <w:rFonts w:ascii="Courier New" w:hAnsi="Courier New" w:cs="Courier New"/>
        </w:rPr>
        <w:br/>
        <w:t xml:space="preserve">    _u8     </w:t>
      </w:r>
      <w:r w:rsidR="008123A8">
        <w:rPr>
          <w:rFonts w:ascii="Courier New" w:hAnsi="Courier New" w:cs="Courier New"/>
        </w:rPr>
        <w:t>checksum</w:t>
      </w:r>
      <w:r w:rsidRPr="00953049">
        <w:rPr>
          <w:rFonts w:ascii="Courier New" w:hAnsi="Courier New" w:cs="Courier New"/>
        </w:rPr>
        <w:t>;</w:t>
      </w:r>
      <w:r w:rsidR="008123A8">
        <w:rPr>
          <w:rFonts w:ascii="Courier New" w:hAnsi="Courier New" w:cs="Courier New"/>
        </w:rPr>
        <w:tab/>
      </w:r>
      <w:r w:rsidR="008123A8">
        <w:rPr>
          <w:rFonts w:ascii="Courier New" w:hAnsi="Courier New" w:cs="Courier New"/>
        </w:rPr>
        <w:tab/>
      </w:r>
      <w:r>
        <w:rPr>
          <w:rFonts w:ascii="Courier New" w:hAnsi="Courier New" w:cs="Courier New"/>
        </w:rPr>
        <w:t xml:space="preserve">// </w:t>
      </w:r>
      <w:r w:rsidR="008123A8">
        <w:rPr>
          <w:rFonts w:ascii="Courier New" w:hAnsi="Courier New" w:cs="Courier New"/>
        </w:rPr>
        <w:t>checksum, for safety</w:t>
      </w:r>
      <w:r w:rsidRPr="00953049">
        <w:rPr>
          <w:rFonts w:ascii="Courier New" w:hAnsi="Courier New" w:cs="Courier New"/>
        </w:rPr>
        <w:br/>
        <w:t>}</w:t>
      </w:r>
    </w:p>
    <w:p w:rsidR="00734F20" w:rsidRDefault="00734F20" w:rsidP="00734F20">
      <w:r>
        <w:t>This message (simply a sequence of bytes) is layered on top of I2C hardware framing, addressing and acknowledgement.</w:t>
      </w:r>
    </w:p>
    <w:p w:rsidR="00734F20" w:rsidRDefault="00734F20" w:rsidP="00734F20">
      <w:r>
        <w:t xml:space="preserve">The response message </w:t>
      </w:r>
      <w:r w:rsidR="008123A8">
        <w:t>is</w:t>
      </w:r>
      <w:r>
        <w:t xml:space="preserve"> </w:t>
      </w:r>
      <w:r w:rsidR="008123A8">
        <w:t>simply</w:t>
      </w:r>
      <w:r>
        <w:t xml:space="preserve"> a</w:t>
      </w:r>
      <w:r w:rsidR="008123A8">
        <w:t>n</w:t>
      </w:r>
      <w:r>
        <w:t xml:space="preserve"> </w:t>
      </w:r>
      <w:r w:rsidRPr="00C04021">
        <w:rPr>
          <w:rFonts w:ascii="Courier New" w:hAnsi="Courier New" w:cs="Courier New"/>
          <w:b/>
        </w:rPr>
        <w:t>ACK</w:t>
      </w:r>
      <w:r>
        <w:t xml:space="preserve"> (packet acknowledgement) or </w:t>
      </w:r>
      <w:r w:rsidRPr="00C04021">
        <w:rPr>
          <w:rFonts w:ascii="Courier New" w:hAnsi="Courier New" w:cs="Courier New"/>
          <w:b/>
        </w:rPr>
        <w:t>NAK</w:t>
      </w:r>
      <w:r>
        <w:t xml:space="preserve"> (packet negative acknowledgement) with a one byte result code.</w:t>
      </w:r>
    </w:p>
    <w:p w:rsidR="00734F20" w:rsidRPr="00953049" w:rsidRDefault="00734F20" w:rsidP="00734F20">
      <w:pPr>
        <w:rPr>
          <w:rFonts w:ascii="Courier New" w:hAnsi="Courier New" w:cs="Courier New"/>
        </w:rPr>
      </w:pPr>
      <w:r w:rsidRPr="00953049">
        <w:rPr>
          <w:rFonts w:ascii="Courier New" w:hAnsi="Courier New" w:cs="Courier New"/>
        </w:rPr>
        <w:t xml:space="preserve">enum </w:t>
      </w:r>
      <w:r>
        <w:rPr>
          <w:rFonts w:ascii="Courier New" w:hAnsi="Courier New" w:cs="Courier New"/>
        </w:rPr>
        <w:t>response</w:t>
      </w:r>
      <w:r w:rsidR="0021483F">
        <w:rPr>
          <w:rFonts w:ascii="Courier New" w:hAnsi="Courier New" w:cs="Courier New"/>
        </w:rPr>
        <w:t xml:space="preserve">Type { </w:t>
      </w:r>
      <w:r w:rsidRPr="00953049">
        <w:rPr>
          <w:rFonts w:ascii="Courier New" w:hAnsi="Courier New" w:cs="Courier New"/>
        </w:rPr>
        <w:t>ACK=</w:t>
      </w:r>
      <w:r w:rsidR="00B00AFD">
        <w:rPr>
          <w:rFonts w:ascii="Courier New" w:hAnsi="Courier New" w:cs="Courier New"/>
        </w:rPr>
        <w:t>’A’</w:t>
      </w:r>
      <w:r w:rsidRPr="00953049">
        <w:rPr>
          <w:rFonts w:ascii="Courier New" w:hAnsi="Courier New" w:cs="Courier New"/>
        </w:rPr>
        <w:t>, NAK</w:t>
      </w:r>
      <w:r w:rsidR="00B00AFD">
        <w:rPr>
          <w:rFonts w:ascii="Courier New" w:hAnsi="Courier New" w:cs="Courier New"/>
        </w:rPr>
        <w:t>=’N’</w:t>
      </w:r>
      <w:r w:rsidRPr="00953049">
        <w:rPr>
          <w:rFonts w:ascii="Courier New" w:hAnsi="Courier New" w:cs="Courier New"/>
        </w:rPr>
        <w:t xml:space="preserve"> }</w:t>
      </w:r>
      <w:r>
        <w:rPr>
          <w:rFonts w:ascii="Courier New" w:hAnsi="Courier New" w:cs="Courier New"/>
        </w:rPr>
        <w:t>;</w:t>
      </w:r>
    </w:p>
    <w:p w:rsidR="00734F20" w:rsidRDefault="00734F20" w:rsidP="00734F20">
      <w:r>
        <w:t xml:space="preserve">And the response </w:t>
      </w:r>
      <w:r w:rsidR="008123A8">
        <w:t>message looks like this</w:t>
      </w:r>
      <w:r>
        <w:t>:</w:t>
      </w:r>
    </w:p>
    <w:p w:rsidR="00734F20" w:rsidRPr="00DB18EE" w:rsidRDefault="00734F20" w:rsidP="00734F20">
      <w:pPr>
        <w:rPr>
          <w:rFonts w:ascii="Courier New" w:hAnsi="Courier New" w:cs="Courier New"/>
        </w:rPr>
      </w:pPr>
      <w:r w:rsidRPr="00DB18EE">
        <w:rPr>
          <w:rFonts w:ascii="Courier New" w:hAnsi="Courier New" w:cs="Courier New"/>
        </w:rPr>
        <w:t xml:space="preserve">struct </w:t>
      </w:r>
      <w:r>
        <w:rPr>
          <w:rFonts w:ascii="Courier New" w:hAnsi="Courier New" w:cs="Courier New"/>
        </w:rPr>
        <w:t>response</w:t>
      </w:r>
      <w:r w:rsidR="00B00AFD">
        <w:rPr>
          <w:rFonts w:ascii="Courier New" w:hAnsi="Courier New" w:cs="Courier New"/>
        </w:rPr>
        <w:t>Message</w:t>
      </w:r>
      <w:r>
        <w:rPr>
          <w:rFonts w:ascii="Courier New" w:hAnsi="Courier New" w:cs="Courier New"/>
        </w:rPr>
        <w:t xml:space="preserve"> {</w:t>
      </w:r>
      <w:r>
        <w:rPr>
          <w:rFonts w:ascii="Courier New" w:hAnsi="Courier New" w:cs="Courier New"/>
        </w:rPr>
        <w:br/>
        <w:t xml:space="preserve">    _u8    cmd</w:t>
      </w:r>
      <w:r w:rsidRPr="00DB18EE">
        <w:rPr>
          <w:rFonts w:ascii="Courier New" w:hAnsi="Courier New" w:cs="Courier New"/>
        </w:rPr>
        <w:t>;</w:t>
      </w:r>
      <w:r w:rsidRPr="00DB18EE">
        <w:rPr>
          <w:rFonts w:ascii="Courier New" w:hAnsi="Courier New" w:cs="Courier New"/>
        </w:rPr>
        <w:tab/>
      </w:r>
      <w:r w:rsidRPr="00DB18EE">
        <w:rPr>
          <w:rFonts w:ascii="Courier New" w:hAnsi="Courier New" w:cs="Courier New"/>
        </w:rPr>
        <w:tab/>
      </w:r>
      <w:r>
        <w:rPr>
          <w:rFonts w:ascii="Courier New" w:hAnsi="Courier New" w:cs="Courier New"/>
        </w:rPr>
        <w:tab/>
      </w:r>
      <w:r w:rsidRPr="00DB18EE">
        <w:rPr>
          <w:rFonts w:ascii="Courier New" w:hAnsi="Courier New" w:cs="Courier New"/>
        </w:rPr>
        <w:t>// ACK or NAK</w:t>
      </w:r>
      <w:r>
        <w:rPr>
          <w:rFonts w:ascii="Courier New" w:hAnsi="Courier New" w:cs="Courier New"/>
        </w:rPr>
        <w:br/>
      </w:r>
      <w:r w:rsidRPr="00DB18EE">
        <w:rPr>
          <w:rFonts w:ascii="Courier New" w:hAnsi="Courier New" w:cs="Courier New"/>
        </w:rPr>
        <w:t xml:space="preserve">    </w:t>
      </w:r>
      <w:r>
        <w:rPr>
          <w:rFonts w:ascii="Courier New" w:hAnsi="Courier New" w:cs="Courier New"/>
        </w:rPr>
        <w:t xml:space="preserve">_u8    </w:t>
      </w:r>
      <w:r w:rsidRPr="00DB18EE">
        <w:rPr>
          <w:rFonts w:ascii="Courier New" w:hAnsi="Courier New" w:cs="Courier New"/>
        </w:rPr>
        <w:t>len;</w:t>
      </w:r>
      <w:r>
        <w:rPr>
          <w:rFonts w:ascii="Courier New" w:hAnsi="Courier New" w:cs="Courier New"/>
        </w:rPr>
        <w:tab/>
      </w:r>
      <w:r>
        <w:rPr>
          <w:rFonts w:ascii="Courier New" w:hAnsi="Courier New" w:cs="Courier New"/>
        </w:rPr>
        <w:tab/>
      </w:r>
      <w:r>
        <w:rPr>
          <w:rFonts w:ascii="Courier New" w:hAnsi="Courier New" w:cs="Courier New"/>
        </w:rPr>
        <w:tab/>
        <w:t>// length of the frame</w:t>
      </w:r>
      <w:r w:rsidRPr="00DB18EE">
        <w:rPr>
          <w:rFonts w:ascii="Courier New" w:hAnsi="Courier New" w:cs="Courier New"/>
        </w:rPr>
        <w:br/>
        <w:t xml:space="preserve">    _u8    </w:t>
      </w:r>
      <w:r>
        <w:rPr>
          <w:rFonts w:ascii="Courier New" w:hAnsi="Courier New" w:cs="Courier New"/>
        </w:rPr>
        <w:t>info</w:t>
      </w:r>
      <w:r w:rsidRPr="00DB18EE">
        <w:rPr>
          <w:rFonts w:ascii="Courier New" w:hAnsi="Courier New" w:cs="Courier New"/>
        </w:rPr>
        <w:t>;</w:t>
      </w:r>
      <w:r>
        <w:rPr>
          <w:rFonts w:ascii="Courier New" w:hAnsi="Courier New" w:cs="Courier New"/>
        </w:rPr>
        <w:tab/>
      </w:r>
      <w:r>
        <w:rPr>
          <w:rFonts w:ascii="Courier New" w:hAnsi="Courier New" w:cs="Courier New"/>
        </w:rPr>
        <w:tab/>
      </w:r>
      <w:r>
        <w:rPr>
          <w:rFonts w:ascii="Courier New" w:hAnsi="Courier New" w:cs="Courier New"/>
        </w:rPr>
        <w:tab/>
        <w:t>// 1 additional byte of information</w:t>
      </w:r>
      <w:r w:rsidRPr="00DB18EE">
        <w:rPr>
          <w:rFonts w:ascii="Courier New" w:hAnsi="Courier New" w:cs="Courier New"/>
        </w:rPr>
        <w:br/>
        <w:t xml:space="preserve">    </w:t>
      </w:r>
      <w:r w:rsidR="004F6440">
        <w:rPr>
          <w:rFonts w:ascii="Courier New" w:hAnsi="Courier New" w:cs="Courier New"/>
        </w:rPr>
        <w:t xml:space="preserve">_u8    </w:t>
      </w:r>
      <w:r w:rsidR="008123A8">
        <w:rPr>
          <w:rFonts w:ascii="Courier New" w:hAnsi="Courier New" w:cs="Courier New"/>
        </w:rPr>
        <w:t>checksum</w:t>
      </w:r>
      <w:r w:rsidR="008123A8" w:rsidRPr="00953049">
        <w:rPr>
          <w:rFonts w:ascii="Courier New" w:hAnsi="Courier New" w:cs="Courier New"/>
        </w:rPr>
        <w:t>;</w:t>
      </w:r>
      <w:r w:rsidR="008123A8">
        <w:rPr>
          <w:rFonts w:ascii="Courier New" w:hAnsi="Courier New" w:cs="Courier New"/>
        </w:rPr>
        <w:tab/>
      </w:r>
      <w:r w:rsidR="008123A8">
        <w:rPr>
          <w:rFonts w:ascii="Courier New" w:hAnsi="Courier New" w:cs="Courier New"/>
        </w:rPr>
        <w:tab/>
        <w:t>// checksum, for safety</w:t>
      </w:r>
      <w:r w:rsidRPr="00DB18EE">
        <w:rPr>
          <w:rFonts w:ascii="Courier New" w:hAnsi="Courier New" w:cs="Courier New"/>
        </w:rPr>
        <w:br/>
        <w:t>}</w:t>
      </w:r>
    </w:p>
    <w:p w:rsidR="00734F20" w:rsidRDefault="00734F20" w:rsidP="00734F20">
      <w:r>
        <w:t>Again, these are layered on top of the I2C frame mechanisms. The I2C Master requests the message from the I2C Slave, and the I2C Slave responds with this response message.</w:t>
      </w:r>
    </w:p>
    <w:p w:rsidR="0021483F" w:rsidRDefault="0021483F" w:rsidP="00734F20"/>
    <w:p w:rsidR="00272470" w:rsidRDefault="00272470" w:rsidP="00272470">
      <w:pPr>
        <w:pStyle w:val="Heading2"/>
      </w:pPr>
      <w:r>
        <w:lastRenderedPageBreak/>
        <w:t>Illustrated Packet Formats</w:t>
      </w:r>
    </w:p>
    <w:p w:rsidR="00B00AFD" w:rsidRDefault="00B00AFD" w:rsidP="00734F20">
      <w:r>
        <w:t>These packet forms</w:t>
      </w:r>
      <w:r w:rsidR="009F6E9D">
        <w:t>,</w:t>
      </w:r>
      <w:r>
        <w:t xml:space="preserve"> illustrated by </w:t>
      </w:r>
      <w:r w:rsidRPr="00B00AFD">
        <w:rPr>
          <w:rFonts w:ascii="Courier New" w:hAnsi="Courier New" w:cs="Courier New"/>
        </w:rPr>
        <w:t>packetdiag</w:t>
      </w:r>
      <w:r w:rsidR="009F6E9D">
        <w:rPr>
          <w:rFonts w:ascii="Courier New" w:hAnsi="Courier New" w:cs="Courier New"/>
        </w:rPr>
        <w:t>,</w:t>
      </w:r>
      <w:r>
        <w:t xml:space="preserve"> looks like this:</w:t>
      </w:r>
    </w:p>
    <w:p w:rsidR="00B00AFD" w:rsidRDefault="0021483F" w:rsidP="00734F20">
      <w:r>
        <w:rPr>
          <w:noProof/>
          <w:lang w:eastAsia="en-US"/>
        </w:rPr>
        <w:drawing>
          <wp:anchor distT="0" distB="0" distL="114300" distR="114300" simplePos="0" relativeHeight="251658240" behindDoc="1" locked="0" layoutInCell="1" allowOverlap="1" wp14:anchorId="1353273D" wp14:editId="7815069B">
            <wp:simplePos x="0" y="0"/>
            <wp:positionH relativeFrom="column">
              <wp:posOffset>3000375</wp:posOffset>
            </wp:positionH>
            <wp:positionV relativeFrom="margin">
              <wp:posOffset>714375</wp:posOffset>
            </wp:positionV>
            <wp:extent cx="1691640" cy="1800860"/>
            <wp:effectExtent l="0" t="0" r="381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ponse mess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91640" cy="180086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59264" behindDoc="1" locked="0" layoutInCell="1" allowOverlap="1" wp14:anchorId="54778B94" wp14:editId="093292BF">
            <wp:simplePos x="0" y="0"/>
            <wp:positionH relativeFrom="column">
              <wp:posOffset>885825</wp:posOffset>
            </wp:positionH>
            <wp:positionV relativeFrom="page">
              <wp:posOffset>1628775</wp:posOffset>
            </wp:positionV>
            <wp:extent cx="1718945" cy="34925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quest mess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18945" cy="3492500"/>
                    </a:xfrm>
                    <a:prstGeom prst="rect">
                      <a:avLst/>
                    </a:prstGeom>
                  </pic:spPr>
                </pic:pic>
              </a:graphicData>
            </a:graphic>
          </wp:anchor>
        </w:drawing>
      </w:r>
    </w:p>
    <w:p w:rsidR="0021483F" w:rsidRDefault="0021483F" w:rsidP="00734F20"/>
    <w:p w:rsidR="0021483F" w:rsidRDefault="0021483F" w:rsidP="00734F20"/>
    <w:p w:rsidR="0021483F" w:rsidRDefault="0021483F" w:rsidP="00734F20"/>
    <w:p w:rsidR="0021483F" w:rsidRDefault="0021483F" w:rsidP="00734F20"/>
    <w:p w:rsidR="0021483F" w:rsidRDefault="0021483F" w:rsidP="00734F20"/>
    <w:p w:rsidR="0021483F" w:rsidRDefault="0021483F" w:rsidP="00734F20"/>
    <w:p w:rsidR="0021483F" w:rsidRDefault="0021483F" w:rsidP="00734F20"/>
    <w:p w:rsidR="00B00AFD" w:rsidRDefault="00B00AFD" w:rsidP="00734F20"/>
    <w:p w:rsidR="00B00AFD" w:rsidRDefault="00B00AFD" w:rsidP="00734F20"/>
    <w:p w:rsidR="00B00AFD" w:rsidRDefault="00B00AFD" w:rsidP="00734F20"/>
    <w:p w:rsidR="00B00AFD" w:rsidRDefault="00B00AFD" w:rsidP="00734F20"/>
    <w:p w:rsidR="00B00AFD" w:rsidRDefault="00B00AFD" w:rsidP="00734F20"/>
    <w:p w:rsidR="00B00AFD" w:rsidRDefault="00B00AFD" w:rsidP="00B00AFD">
      <w:pPr>
        <w:pStyle w:val="Caption"/>
      </w:pPr>
      <w:r>
        <w:t xml:space="preserve">Figure </w:t>
      </w:r>
      <w:fldSimple w:instr=" SEQ Figure \* ARABIC ">
        <w:r w:rsidR="003C58EA">
          <w:rPr>
            <w:noProof/>
          </w:rPr>
          <w:t>6</w:t>
        </w:r>
      </w:fldSimple>
      <w:r>
        <w:t>: Request and Response Messages</w:t>
      </w:r>
    </w:p>
    <w:p w:rsidR="00B00AFD" w:rsidRDefault="00B00AFD" w:rsidP="00734F20"/>
    <w:p w:rsidR="00734F20" w:rsidRDefault="00734F20" w:rsidP="00734F20">
      <w:pPr>
        <w:pStyle w:val="Heading2"/>
      </w:pPr>
      <w:r>
        <w:t>Remote Procedure Calls</w:t>
      </w:r>
    </w:p>
    <w:p w:rsidR="00734F20" w:rsidRDefault="00734F20" w:rsidP="00734F20">
      <w:r>
        <w:t>With the I2C Master/Slave Protocol define</w:t>
      </w:r>
      <w:r w:rsidR="009F6E9D">
        <w:t>d</w:t>
      </w:r>
      <w:r>
        <w:t xml:space="preserve"> above, all of the interactions between the Master and </w:t>
      </w:r>
      <w:r w:rsidR="009F6E9D">
        <w:t>Slave (</w:t>
      </w:r>
      <w:r>
        <w:t xml:space="preserve">one of the </w:t>
      </w:r>
      <w:r w:rsidRPr="009F6E9D">
        <w:rPr>
          <w:i/>
        </w:rPr>
        <w:t>Node Elements</w:t>
      </w:r>
      <w:r w:rsidR="009F6E9D">
        <w:rPr>
          <w:i/>
        </w:rPr>
        <w:t xml:space="preserve">) </w:t>
      </w:r>
      <w:r w:rsidR="009F6E9D">
        <w:t>can b</w:t>
      </w:r>
      <w:r w:rsidR="009F6E9D" w:rsidRPr="009F6E9D">
        <w:t>e defined</w:t>
      </w:r>
      <w:r>
        <w:t xml:space="preserve"> as Remote Procedure Calls (RPCs). Each RPC is </w:t>
      </w:r>
      <w:r w:rsidR="009F6E9D">
        <w:t>two</w:t>
      </w:r>
      <w:r>
        <w:t xml:space="preserve"> I2C </w:t>
      </w:r>
      <w:r w:rsidR="009F6E9D">
        <w:t xml:space="preserve">messages: the Request message diagrammed above, </w:t>
      </w:r>
      <w:r>
        <w:t xml:space="preserve"> sent from the Master to the specific </w:t>
      </w:r>
      <w:r w:rsidRPr="009F6E9D">
        <w:rPr>
          <w:i/>
        </w:rPr>
        <w:t>Node Element</w:t>
      </w:r>
      <w:r>
        <w:t xml:space="preserve">, followed immediately by </w:t>
      </w:r>
      <w:r w:rsidR="009F6E9D">
        <w:t>Response message diagrammed above</w:t>
      </w:r>
      <w:r>
        <w:t>.</w:t>
      </w:r>
    </w:p>
    <w:p w:rsidR="00734F20" w:rsidRDefault="00B2508E" w:rsidP="00734F20">
      <w:pPr>
        <w:pStyle w:val="Heading2"/>
      </w:pPr>
      <w:r>
        <w:t xml:space="preserve"> </w:t>
      </w:r>
      <w:r w:rsidR="00734F20">
        <w:t>Array Controller to Row Controller</w:t>
      </w:r>
    </w:p>
    <w:p w:rsidR="00734F20" w:rsidRDefault="009F6E9D" w:rsidP="00734F20">
      <w:r>
        <w:t>T</w:t>
      </w:r>
      <w:r w:rsidR="00734F20">
        <w:t xml:space="preserve">he </w:t>
      </w:r>
      <w:r w:rsidRPr="009F6E9D">
        <w:rPr>
          <w:i/>
        </w:rPr>
        <w:t>Node Element</w:t>
      </w:r>
      <w:r w:rsidR="00734F20">
        <w:t xml:space="preserve"> address (</w:t>
      </w:r>
      <w:r w:rsidR="00734F20" w:rsidRPr="00611098">
        <w:rPr>
          <w:rFonts w:ascii="Courier New" w:hAnsi="Courier New" w:cs="Courier New"/>
        </w:rPr>
        <w:t>naddr</w:t>
      </w:r>
      <w:r w:rsidR="00734F20">
        <w:t xml:space="preserve">) </w:t>
      </w:r>
      <w:r>
        <w:t>is</w:t>
      </w:r>
      <w:r w:rsidR="00734F20">
        <w:t xml:space="preserve"> 2 bytes in total, with the row number [1..12] in the first byte, and the column number (or element number) [1..24] in the second byte.  </w:t>
      </w:r>
    </w:p>
    <w:p w:rsidR="00734F20" w:rsidRDefault="00734F20" w:rsidP="00734F20">
      <w:r>
        <w:t xml:space="preserve">Each </w:t>
      </w:r>
      <w:r w:rsidRPr="007B33A9">
        <w:rPr>
          <w:i/>
        </w:rPr>
        <w:t>Node Element</w:t>
      </w:r>
      <w:r>
        <w:t xml:space="preserve"> knows its element number. It is also equal to its I2C </w:t>
      </w:r>
      <w:r w:rsidR="009F6E9D">
        <w:t xml:space="preserve">slave </w:t>
      </w:r>
      <w:r>
        <w:t>address.</w:t>
      </w:r>
    </w:p>
    <w:p w:rsidR="00734F20" w:rsidRDefault="00734F20" w:rsidP="00734F20">
      <w:r>
        <w:t xml:space="preserve">Each </w:t>
      </w:r>
      <w:r w:rsidRPr="007B33A9">
        <w:rPr>
          <w:i/>
        </w:rPr>
        <w:t>Row Controller</w:t>
      </w:r>
      <w:r w:rsidR="009F6E9D">
        <w:t xml:space="preserve"> knows its row number;</w:t>
      </w:r>
      <w:r>
        <w:t xml:space="preserve"> it is also equal to its I2C address (on a unique I2C bus).</w:t>
      </w:r>
    </w:p>
    <w:p w:rsidR="00734F20" w:rsidRDefault="00734F20" w:rsidP="00734F20">
      <w:r>
        <w:t xml:space="preserve">For messages sent from the </w:t>
      </w:r>
      <w:r w:rsidRPr="007B33A9">
        <w:rPr>
          <w:i/>
        </w:rPr>
        <w:t>Array Controller</w:t>
      </w:r>
      <w:r>
        <w:t xml:space="preserve"> to a </w:t>
      </w:r>
      <w:r w:rsidRPr="007B33A9">
        <w:rPr>
          <w:i/>
        </w:rPr>
        <w:t>Row Controller</w:t>
      </w:r>
      <w:r>
        <w:t xml:space="preserve">, </w:t>
      </w:r>
      <w:r w:rsidRPr="00611098">
        <w:rPr>
          <w:rFonts w:ascii="Courier New" w:hAnsi="Courier New" w:cs="Courier New"/>
          <w:b/>
          <w:i/>
        </w:rPr>
        <w:t>naddr[0]</w:t>
      </w:r>
      <w:r>
        <w:t xml:space="preserve"> is set to that Row Controller’s row address. Then, the Row Controller re-forwards the message to the </w:t>
      </w:r>
      <w:r w:rsidRPr="00611098">
        <w:rPr>
          <w:rFonts w:ascii="Courier New" w:hAnsi="Courier New" w:cs="Courier New"/>
          <w:b/>
          <w:i/>
        </w:rPr>
        <w:t>naddr[1]</w:t>
      </w:r>
      <w:r>
        <w:t xml:space="preserve"> </w:t>
      </w:r>
      <w:r w:rsidRPr="00611098">
        <w:rPr>
          <w:i/>
        </w:rPr>
        <w:t xml:space="preserve">Node Element’s </w:t>
      </w:r>
      <w:r>
        <w:t>address.</w:t>
      </w:r>
    </w:p>
    <w:p w:rsidR="00B00AFD" w:rsidRDefault="00B00AFD" w:rsidP="00734F20">
      <w:r>
        <w:t xml:space="preserve">Here are </w:t>
      </w:r>
      <w:r w:rsidR="005354DC">
        <w:t xml:space="preserve">the calls from the </w:t>
      </w:r>
      <w:r w:rsidR="005354DC" w:rsidRPr="009F6E9D">
        <w:rPr>
          <w:i/>
        </w:rPr>
        <w:t>Array Controller</w:t>
      </w:r>
      <w:r w:rsidR="005354DC">
        <w:t xml:space="preserve"> to a </w:t>
      </w:r>
      <w:r w:rsidR="005354DC" w:rsidRPr="009F6E9D">
        <w:rPr>
          <w:i/>
        </w:rPr>
        <w:t>Row Controller:</w:t>
      </w:r>
    </w:p>
    <w:tbl>
      <w:tblPr>
        <w:tblStyle w:val="TableGrid"/>
        <w:tblW w:w="9355" w:type="dxa"/>
        <w:tblLook w:val="04A0" w:firstRow="1" w:lastRow="0" w:firstColumn="1" w:lastColumn="0" w:noHBand="0" w:noVBand="1"/>
      </w:tblPr>
      <w:tblGrid>
        <w:gridCol w:w="2245"/>
        <w:gridCol w:w="2610"/>
        <w:gridCol w:w="2430"/>
        <w:gridCol w:w="2070"/>
      </w:tblGrid>
      <w:tr w:rsidR="00734F20" w:rsidRPr="00BA2BEB" w:rsidTr="005354DC">
        <w:tc>
          <w:tcPr>
            <w:tcW w:w="2245" w:type="dxa"/>
          </w:tcPr>
          <w:p w:rsidR="00734F20" w:rsidRPr="00BA2BEB" w:rsidRDefault="00734F20" w:rsidP="005354DC">
            <w:pPr>
              <w:rPr>
                <w:b/>
                <w:i/>
              </w:rPr>
            </w:pPr>
            <w:r w:rsidRPr="00BA2BEB">
              <w:rPr>
                <w:b/>
                <w:i/>
              </w:rPr>
              <w:lastRenderedPageBreak/>
              <w:t>function</w:t>
            </w:r>
          </w:p>
        </w:tc>
        <w:tc>
          <w:tcPr>
            <w:tcW w:w="2610" w:type="dxa"/>
          </w:tcPr>
          <w:p w:rsidR="00734F20" w:rsidRPr="00BA2BEB" w:rsidRDefault="00734F20" w:rsidP="005354DC">
            <w:pPr>
              <w:rPr>
                <w:b/>
                <w:i/>
              </w:rPr>
            </w:pPr>
            <w:r w:rsidRPr="00BA2BEB">
              <w:rPr>
                <w:b/>
                <w:i/>
              </w:rPr>
              <w:t>Brief Synopsis</w:t>
            </w:r>
          </w:p>
        </w:tc>
        <w:tc>
          <w:tcPr>
            <w:tcW w:w="2430" w:type="dxa"/>
          </w:tcPr>
          <w:p w:rsidR="00734F20" w:rsidRPr="00BA2BEB" w:rsidRDefault="00734F20" w:rsidP="005354DC">
            <w:pPr>
              <w:rPr>
                <w:b/>
                <w:i/>
              </w:rPr>
            </w:pPr>
            <w:r w:rsidRPr="00BA2BEB">
              <w:rPr>
                <w:b/>
                <w:i/>
              </w:rPr>
              <w:t>Params</w:t>
            </w:r>
          </w:p>
        </w:tc>
        <w:tc>
          <w:tcPr>
            <w:tcW w:w="2070" w:type="dxa"/>
          </w:tcPr>
          <w:p w:rsidR="00734F20" w:rsidRPr="00BA2BEB" w:rsidRDefault="00734F20" w:rsidP="005354DC">
            <w:pPr>
              <w:rPr>
                <w:b/>
                <w:i/>
              </w:rPr>
            </w:pPr>
            <w:r w:rsidRPr="00BA2BEB">
              <w:rPr>
                <w:b/>
                <w:i/>
              </w:rPr>
              <w:t>Returns</w:t>
            </w:r>
          </w:p>
        </w:tc>
      </w:tr>
      <w:tr w:rsidR="00734F20" w:rsidRPr="007C6A1D" w:rsidTr="005354DC">
        <w:tc>
          <w:tcPr>
            <w:tcW w:w="2245" w:type="dxa"/>
          </w:tcPr>
          <w:p w:rsidR="00734F20" w:rsidRDefault="00734F20" w:rsidP="005354DC">
            <w:r w:rsidRPr="00953049">
              <w:rPr>
                <w:i/>
              </w:rPr>
              <w:t>byte</w:t>
            </w:r>
            <w:r w:rsidRPr="00602C60">
              <w:t xml:space="preserve"> </w:t>
            </w:r>
            <w:r w:rsidRPr="00953049">
              <w:rPr>
                <w:b/>
              </w:rPr>
              <w:t>LED_OnOff</w:t>
            </w:r>
            <w:r w:rsidRPr="00602C60">
              <w:t>(</w:t>
            </w:r>
          </w:p>
          <w:p w:rsidR="00734F20" w:rsidRPr="00602C60" w:rsidRDefault="00734F20" w:rsidP="005354DC">
            <w:r>
              <w:t xml:space="preserve">    </w:t>
            </w:r>
            <w:r w:rsidRPr="00DB18EE">
              <w:rPr>
                <w:i/>
              </w:rPr>
              <w:t>node</w:t>
            </w:r>
            <w:r>
              <w:t xml:space="preserve"> </w:t>
            </w:r>
            <w:r w:rsidRPr="00611098">
              <w:rPr>
                <w:b/>
              </w:rPr>
              <w:t>naddr</w:t>
            </w:r>
            <w:r>
              <w:t>,</w:t>
            </w:r>
          </w:p>
          <w:p w:rsidR="00734F20" w:rsidRPr="00602C60" w:rsidRDefault="00734F20" w:rsidP="005354DC">
            <w:r w:rsidRPr="00602C60">
              <w:t xml:space="preserve">    </w:t>
            </w:r>
            <w:r w:rsidRPr="00953049">
              <w:rPr>
                <w:i/>
              </w:rPr>
              <w:t>boolean</w:t>
            </w:r>
            <w:r w:rsidRPr="00602C60">
              <w:t xml:space="preserve"> </w:t>
            </w:r>
            <w:r>
              <w:rPr>
                <w:b/>
              </w:rPr>
              <w:t>o</w:t>
            </w:r>
            <w:r w:rsidRPr="00953049">
              <w:rPr>
                <w:b/>
              </w:rPr>
              <w:t>nOff</w:t>
            </w:r>
            <w:r w:rsidRPr="00602C60">
              <w:t xml:space="preserve">, </w:t>
            </w:r>
          </w:p>
          <w:p w:rsidR="00734F20" w:rsidRPr="00602C60" w:rsidRDefault="00734F20" w:rsidP="005354DC">
            <w:r w:rsidRPr="00602C60">
              <w:t xml:space="preserve">    </w:t>
            </w:r>
            <w:r>
              <w:rPr>
                <w:i/>
              </w:rPr>
              <w:t>boolean</w:t>
            </w:r>
            <w:r w:rsidRPr="00602C60">
              <w:t xml:space="preserve"> </w:t>
            </w:r>
            <w:r>
              <w:rPr>
                <w:b/>
              </w:rPr>
              <w:t>onSync</w:t>
            </w:r>
            <w:r w:rsidRPr="00602C60">
              <w:t>)</w:t>
            </w:r>
          </w:p>
        </w:tc>
        <w:tc>
          <w:tcPr>
            <w:tcW w:w="2610" w:type="dxa"/>
          </w:tcPr>
          <w:p w:rsidR="00734F20" w:rsidRPr="00953049" w:rsidRDefault="00734F20" w:rsidP="005354DC">
            <w:r>
              <w:t xml:space="preserve">Send to node </w:t>
            </w:r>
            <w:r>
              <w:rPr>
                <w:b/>
                <w:i/>
              </w:rPr>
              <w:t>naddr</w:t>
            </w:r>
            <w:r>
              <w:t xml:space="preserve"> a message to, when synced</w:t>
            </w:r>
            <w:r w:rsidRPr="00DB18EE">
              <w:t xml:space="preserve">, </w:t>
            </w:r>
            <w:r w:rsidRPr="00953049">
              <w:t>turn the LED on or off</w:t>
            </w:r>
          </w:p>
        </w:tc>
        <w:tc>
          <w:tcPr>
            <w:tcW w:w="2430" w:type="dxa"/>
          </w:tcPr>
          <w:p w:rsidR="00734F20" w:rsidRDefault="00734F20" w:rsidP="005354DC">
            <w:pPr>
              <w:rPr>
                <w:b/>
              </w:rPr>
            </w:pPr>
            <w:r>
              <w:rPr>
                <w:b/>
              </w:rPr>
              <w:t xml:space="preserve">naddr: </w:t>
            </w:r>
            <w:r w:rsidRPr="00BA2BEB">
              <w:t>node address</w:t>
            </w:r>
          </w:p>
          <w:p w:rsidR="00734F20" w:rsidRPr="00953049" w:rsidRDefault="00734F20" w:rsidP="005354DC">
            <w:r>
              <w:rPr>
                <w:b/>
              </w:rPr>
              <w:t>o</w:t>
            </w:r>
            <w:r w:rsidRPr="00953049">
              <w:rPr>
                <w:b/>
              </w:rPr>
              <w:t>nOff</w:t>
            </w:r>
            <w:r w:rsidRPr="00953049">
              <w:t xml:space="preserve">: if true turn on, </w:t>
            </w:r>
            <w:r>
              <w:t>otherwise turn</w:t>
            </w:r>
            <w:r w:rsidRPr="00953049">
              <w:t xml:space="preserve"> off</w:t>
            </w:r>
          </w:p>
          <w:p w:rsidR="00734F20" w:rsidRPr="007C6A1D" w:rsidRDefault="00734F20" w:rsidP="005354DC">
            <w:pPr>
              <w:rPr>
                <w:i/>
              </w:rPr>
            </w:pPr>
            <w:r>
              <w:rPr>
                <w:b/>
              </w:rPr>
              <w:t>onSync</w:t>
            </w:r>
            <w:r w:rsidRPr="00953049">
              <w:t xml:space="preserve">: </w:t>
            </w:r>
            <w:r>
              <w:t>if true, do this when synced, otherwise immediately</w:t>
            </w:r>
          </w:p>
        </w:tc>
        <w:tc>
          <w:tcPr>
            <w:tcW w:w="2070" w:type="dxa"/>
          </w:tcPr>
          <w:p w:rsidR="00734F20" w:rsidRPr="007C6A1D" w:rsidRDefault="00272470" w:rsidP="005354DC">
            <w:pPr>
              <w:rPr>
                <w:i/>
              </w:rPr>
            </w:pPr>
            <w:r>
              <w:t xml:space="preserve">Return value from the </w:t>
            </w:r>
            <w:r w:rsidRPr="00272470">
              <w:rPr>
                <w:i/>
              </w:rPr>
              <w:t>Node Element</w:t>
            </w:r>
            <w:r>
              <w:t>.</w:t>
            </w:r>
          </w:p>
        </w:tc>
      </w:tr>
      <w:tr w:rsidR="00272470" w:rsidRPr="007C6A1D" w:rsidTr="005354DC">
        <w:tc>
          <w:tcPr>
            <w:tcW w:w="2245" w:type="dxa"/>
          </w:tcPr>
          <w:p w:rsidR="00272470" w:rsidRDefault="00272470" w:rsidP="005354DC">
            <w:pPr>
              <w:rPr>
                <w:i/>
              </w:rPr>
            </w:pPr>
            <w:r>
              <w:rPr>
                <w:i/>
              </w:rPr>
              <w:t xml:space="preserve">void  </w:t>
            </w:r>
            <w:r w:rsidRPr="00272470">
              <w:rPr>
                <w:b/>
              </w:rPr>
              <w:t>LED_nop</w:t>
            </w:r>
            <w:r>
              <w:rPr>
                <w:i/>
              </w:rPr>
              <w:t>(</w:t>
            </w:r>
          </w:p>
          <w:p w:rsidR="00272470" w:rsidRPr="00953049" w:rsidRDefault="00272470" w:rsidP="005354DC">
            <w:pPr>
              <w:rPr>
                <w:i/>
              </w:rPr>
            </w:pPr>
            <w:r>
              <w:rPr>
                <w:i/>
              </w:rPr>
              <w:t xml:space="preserve">  </w:t>
            </w:r>
            <w:r w:rsidRPr="00DB18EE">
              <w:rPr>
                <w:i/>
              </w:rPr>
              <w:t>node</w:t>
            </w:r>
            <w:r>
              <w:t xml:space="preserve"> </w:t>
            </w:r>
            <w:r w:rsidRPr="00611098">
              <w:rPr>
                <w:b/>
              </w:rPr>
              <w:t>naddr</w:t>
            </w:r>
            <w:r>
              <w:t>)</w:t>
            </w:r>
          </w:p>
        </w:tc>
        <w:tc>
          <w:tcPr>
            <w:tcW w:w="2610" w:type="dxa"/>
          </w:tcPr>
          <w:p w:rsidR="00272470" w:rsidRDefault="00272470" w:rsidP="005354DC">
            <w:r>
              <w:t xml:space="preserve">Send to node </w:t>
            </w:r>
            <w:r w:rsidRPr="00272470">
              <w:rPr>
                <w:b/>
                <w:i/>
              </w:rPr>
              <w:t>naddr</w:t>
            </w:r>
            <w:r>
              <w:t xml:space="preserve"> a no-op message.</w:t>
            </w:r>
          </w:p>
        </w:tc>
        <w:tc>
          <w:tcPr>
            <w:tcW w:w="2430" w:type="dxa"/>
          </w:tcPr>
          <w:p w:rsidR="00272470" w:rsidRDefault="00272470" w:rsidP="00272470">
            <w:pPr>
              <w:rPr>
                <w:b/>
              </w:rPr>
            </w:pPr>
            <w:r>
              <w:rPr>
                <w:b/>
              </w:rPr>
              <w:t xml:space="preserve">naddr: </w:t>
            </w:r>
            <w:r w:rsidRPr="00BA2BEB">
              <w:t>node address</w:t>
            </w:r>
          </w:p>
          <w:p w:rsidR="00272470" w:rsidRDefault="00272470" w:rsidP="005354DC">
            <w:pPr>
              <w:rPr>
                <w:b/>
              </w:rPr>
            </w:pPr>
          </w:p>
        </w:tc>
        <w:tc>
          <w:tcPr>
            <w:tcW w:w="2070" w:type="dxa"/>
          </w:tcPr>
          <w:p w:rsidR="00272470" w:rsidRDefault="00272470" w:rsidP="005354DC">
            <w:r>
              <w:t xml:space="preserve">Return value from the </w:t>
            </w:r>
            <w:r w:rsidRPr="00272470">
              <w:rPr>
                <w:i/>
              </w:rPr>
              <w:t>Node Element</w:t>
            </w:r>
            <w:r>
              <w:t>.</w:t>
            </w:r>
          </w:p>
        </w:tc>
      </w:tr>
    </w:tbl>
    <w:p w:rsidR="00734F20" w:rsidRDefault="00B00AFD" w:rsidP="00B00AFD">
      <w:pPr>
        <w:pStyle w:val="Caption"/>
      </w:pPr>
      <w:r>
        <w:t xml:space="preserve">Table </w:t>
      </w:r>
      <w:fldSimple w:instr=" SEQ Table \* ARABIC ">
        <w:r w:rsidR="00194B6E">
          <w:rPr>
            <w:noProof/>
          </w:rPr>
          <w:t>4</w:t>
        </w:r>
      </w:fldSimple>
      <w:r>
        <w:t>: Calls from the Array Controller to the Row Controller</w:t>
      </w:r>
    </w:p>
    <w:p w:rsidR="00734F20" w:rsidRDefault="00734F20" w:rsidP="00734F20"/>
    <w:p w:rsidR="00734F20" w:rsidRDefault="00734F20" w:rsidP="00734F20">
      <w:pPr>
        <w:pStyle w:val="Heading2"/>
      </w:pPr>
      <w:r>
        <w:t>Row Controller to Node</w:t>
      </w:r>
      <w:r w:rsidR="005354DC">
        <w:t xml:space="preserve"> Element</w:t>
      </w:r>
    </w:p>
    <w:p w:rsidR="00734F20" w:rsidRDefault="00734F20" w:rsidP="00734F20">
      <w:r>
        <w:t xml:space="preserve">Finally, the </w:t>
      </w:r>
      <w:r w:rsidR="005354DC" w:rsidRPr="009F6E9D">
        <w:rPr>
          <w:i/>
        </w:rPr>
        <w:t>Node Element</w:t>
      </w:r>
      <w:r>
        <w:t xml:space="preserve"> execute</w:t>
      </w:r>
      <w:r w:rsidR="009F6E9D">
        <w:t>s</w:t>
      </w:r>
      <w:r>
        <w:t xml:space="preserve"> these commands. In all cases, the received ‘naddr’ is the address of the </w:t>
      </w:r>
      <w:r w:rsidR="005354DC" w:rsidRPr="009F6E9D">
        <w:rPr>
          <w:i/>
        </w:rPr>
        <w:t>Node</w:t>
      </w:r>
      <w:r w:rsidRPr="009F6E9D">
        <w:rPr>
          <w:i/>
        </w:rPr>
        <w:t xml:space="preserve"> Element</w:t>
      </w:r>
      <w:r>
        <w:t xml:space="preserve"> receiving this message.</w:t>
      </w:r>
    </w:p>
    <w:p w:rsidR="005354DC" w:rsidRPr="00BA2BEB" w:rsidRDefault="005354DC" w:rsidP="00734F20">
      <w:r>
        <w:t xml:space="preserve">Here are the calls from the </w:t>
      </w:r>
      <w:r w:rsidRPr="009F6E9D">
        <w:rPr>
          <w:i/>
        </w:rPr>
        <w:t>Row Controller</w:t>
      </w:r>
      <w:r>
        <w:t xml:space="preserve"> to a </w:t>
      </w:r>
      <w:r w:rsidRPr="009F6E9D">
        <w:rPr>
          <w:i/>
        </w:rPr>
        <w:t>Node Element</w:t>
      </w:r>
      <w:r>
        <w:t>:</w:t>
      </w:r>
    </w:p>
    <w:tbl>
      <w:tblPr>
        <w:tblStyle w:val="TableGrid"/>
        <w:tblW w:w="9355" w:type="dxa"/>
        <w:tblLook w:val="04A0" w:firstRow="1" w:lastRow="0" w:firstColumn="1" w:lastColumn="0" w:noHBand="0" w:noVBand="1"/>
      </w:tblPr>
      <w:tblGrid>
        <w:gridCol w:w="2245"/>
        <w:gridCol w:w="2610"/>
        <w:gridCol w:w="2430"/>
        <w:gridCol w:w="2070"/>
      </w:tblGrid>
      <w:tr w:rsidR="00734F20" w:rsidRPr="00BA2BEB" w:rsidTr="005354DC">
        <w:tc>
          <w:tcPr>
            <w:tcW w:w="2245" w:type="dxa"/>
          </w:tcPr>
          <w:p w:rsidR="00734F20" w:rsidRPr="00BA2BEB" w:rsidRDefault="00734F20" w:rsidP="005354DC">
            <w:pPr>
              <w:rPr>
                <w:b/>
                <w:i/>
              </w:rPr>
            </w:pPr>
            <w:r w:rsidRPr="00BA2BEB">
              <w:rPr>
                <w:b/>
                <w:i/>
              </w:rPr>
              <w:t>function</w:t>
            </w:r>
          </w:p>
        </w:tc>
        <w:tc>
          <w:tcPr>
            <w:tcW w:w="2610" w:type="dxa"/>
          </w:tcPr>
          <w:p w:rsidR="00734F20" w:rsidRPr="00BA2BEB" w:rsidRDefault="00734F20" w:rsidP="005354DC">
            <w:pPr>
              <w:rPr>
                <w:b/>
                <w:i/>
              </w:rPr>
            </w:pPr>
            <w:r w:rsidRPr="00BA2BEB">
              <w:rPr>
                <w:b/>
                <w:i/>
              </w:rPr>
              <w:t>Brief Synopsis</w:t>
            </w:r>
          </w:p>
        </w:tc>
        <w:tc>
          <w:tcPr>
            <w:tcW w:w="2430" w:type="dxa"/>
          </w:tcPr>
          <w:p w:rsidR="00734F20" w:rsidRPr="00BA2BEB" w:rsidRDefault="00734F20" w:rsidP="005354DC">
            <w:pPr>
              <w:rPr>
                <w:b/>
                <w:i/>
              </w:rPr>
            </w:pPr>
            <w:r w:rsidRPr="00BA2BEB">
              <w:rPr>
                <w:b/>
                <w:i/>
              </w:rPr>
              <w:t>Params</w:t>
            </w:r>
          </w:p>
        </w:tc>
        <w:tc>
          <w:tcPr>
            <w:tcW w:w="2070" w:type="dxa"/>
          </w:tcPr>
          <w:p w:rsidR="00734F20" w:rsidRPr="00BA2BEB" w:rsidRDefault="00734F20" w:rsidP="005354DC">
            <w:pPr>
              <w:rPr>
                <w:b/>
                <w:i/>
              </w:rPr>
            </w:pPr>
            <w:r w:rsidRPr="00BA2BEB">
              <w:rPr>
                <w:b/>
                <w:i/>
              </w:rPr>
              <w:t>Returns</w:t>
            </w:r>
          </w:p>
        </w:tc>
      </w:tr>
      <w:tr w:rsidR="00734F20" w:rsidRPr="007C6A1D" w:rsidTr="005354DC">
        <w:tc>
          <w:tcPr>
            <w:tcW w:w="2245" w:type="dxa"/>
          </w:tcPr>
          <w:p w:rsidR="00734F20" w:rsidRDefault="00734F20" w:rsidP="005354DC">
            <w:r w:rsidRPr="00953049">
              <w:rPr>
                <w:i/>
              </w:rPr>
              <w:t>byte</w:t>
            </w:r>
            <w:r w:rsidRPr="00602C60">
              <w:t xml:space="preserve"> </w:t>
            </w:r>
            <w:r w:rsidRPr="00953049">
              <w:rPr>
                <w:b/>
              </w:rPr>
              <w:t>LED_OnOff</w:t>
            </w:r>
            <w:r w:rsidRPr="00602C60">
              <w:t>(</w:t>
            </w:r>
          </w:p>
          <w:p w:rsidR="00734F20" w:rsidRPr="00602C60" w:rsidRDefault="00734F20" w:rsidP="005354DC">
            <w:r>
              <w:t xml:space="preserve">    </w:t>
            </w:r>
            <w:r w:rsidRPr="00DB18EE">
              <w:rPr>
                <w:i/>
              </w:rPr>
              <w:t>node</w:t>
            </w:r>
            <w:r>
              <w:t xml:space="preserve"> </w:t>
            </w:r>
            <w:r w:rsidRPr="00611098">
              <w:rPr>
                <w:b/>
              </w:rPr>
              <w:t>naddr</w:t>
            </w:r>
            <w:r>
              <w:t>,</w:t>
            </w:r>
          </w:p>
          <w:p w:rsidR="00734F20" w:rsidRPr="00602C60" w:rsidRDefault="00734F20" w:rsidP="005354DC">
            <w:r w:rsidRPr="00602C60">
              <w:t xml:space="preserve">    </w:t>
            </w:r>
            <w:r w:rsidRPr="00953049">
              <w:rPr>
                <w:i/>
              </w:rPr>
              <w:t>boolean</w:t>
            </w:r>
            <w:r w:rsidRPr="00602C60">
              <w:t xml:space="preserve"> </w:t>
            </w:r>
            <w:r>
              <w:rPr>
                <w:b/>
              </w:rPr>
              <w:t>o</w:t>
            </w:r>
            <w:r w:rsidRPr="00953049">
              <w:rPr>
                <w:b/>
              </w:rPr>
              <w:t>nOff</w:t>
            </w:r>
            <w:r w:rsidRPr="00602C60">
              <w:t xml:space="preserve">, </w:t>
            </w:r>
          </w:p>
          <w:p w:rsidR="00734F20" w:rsidRPr="00602C60" w:rsidRDefault="00734F20" w:rsidP="005354DC">
            <w:r w:rsidRPr="00602C60">
              <w:t xml:space="preserve">    </w:t>
            </w:r>
            <w:r>
              <w:rPr>
                <w:i/>
              </w:rPr>
              <w:t>boolean</w:t>
            </w:r>
            <w:r w:rsidRPr="00602C60">
              <w:t xml:space="preserve"> </w:t>
            </w:r>
            <w:r>
              <w:rPr>
                <w:b/>
              </w:rPr>
              <w:t>onSync</w:t>
            </w:r>
            <w:r w:rsidRPr="00602C60">
              <w:t>)</w:t>
            </w:r>
          </w:p>
        </w:tc>
        <w:tc>
          <w:tcPr>
            <w:tcW w:w="2610" w:type="dxa"/>
          </w:tcPr>
          <w:p w:rsidR="00734F20" w:rsidRPr="00953049" w:rsidRDefault="00734F20" w:rsidP="005354DC">
            <w:r>
              <w:t>… when synced</w:t>
            </w:r>
            <w:r w:rsidRPr="00DB18EE">
              <w:t xml:space="preserve">, </w:t>
            </w:r>
            <w:r w:rsidRPr="00953049">
              <w:t>turn the LED on or off</w:t>
            </w:r>
          </w:p>
        </w:tc>
        <w:tc>
          <w:tcPr>
            <w:tcW w:w="2430" w:type="dxa"/>
          </w:tcPr>
          <w:p w:rsidR="00734F20" w:rsidRDefault="00734F20" w:rsidP="005354DC">
            <w:pPr>
              <w:rPr>
                <w:b/>
              </w:rPr>
            </w:pPr>
            <w:r>
              <w:rPr>
                <w:b/>
              </w:rPr>
              <w:t xml:space="preserve">naddr: </w:t>
            </w:r>
            <w:r>
              <w:t>our own</w:t>
            </w:r>
            <w:r w:rsidRPr="00BA2BEB">
              <w:t xml:space="preserve"> address</w:t>
            </w:r>
          </w:p>
          <w:p w:rsidR="00734F20" w:rsidRPr="00953049" w:rsidRDefault="00734F20" w:rsidP="005354DC">
            <w:r>
              <w:rPr>
                <w:b/>
              </w:rPr>
              <w:t>o</w:t>
            </w:r>
            <w:r w:rsidRPr="00953049">
              <w:rPr>
                <w:b/>
              </w:rPr>
              <w:t>nOff</w:t>
            </w:r>
            <w:r w:rsidRPr="00953049">
              <w:t xml:space="preserve">: if true turn on, </w:t>
            </w:r>
            <w:r>
              <w:t xml:space="preserve">otherwise </w:t>
            </w:r>
            <w:r w:rsidRPr="00953049">
              <w:t>off</w:t>
            </w:r>
          </w:p>
          <w:p w:rsidR="00734F20" w:rsidRPr="007C6A1D" w:rsidRDefault="00734F20" w:rsidP="005354DC">
            <w:pPr>
              <w:rPr>
                <w:i/>
              </w:rPr>
            </w:pPr>
            <w:r>
              <w:rPr>
                <w:b/>
              </w:rPr>
              <w:t>onSync</w:t>
            </w:r>
            <w:r w:rsidRPr="00953049">
              <w:t xml:space="preserve">: </w:t>
            </w:r>
            <w:r>
              <w:t>if true, do this when synced, otherwise immediately</w:t>
            </w:r>
          </w:p>
        </w:tc>
        <w:tc>
          <w:tcPr>
            <w:tcW w:w="2070" w:type="dxa"/>
          </w:tcPr>
          <w:p w:rsidR="00734F20" w:rsidRPr="007C6A1D" w:rsidRDefault="00734F20" w:rsidP="005354DC">
            <w:r>
              <w:t>ACK or NAK</w:t>
            </w:r>
          </w:p>
        </w:tc>
      </w:tr>
      <w:tr w:rsidR="00272470" w:rsidRPr="007C6A1D" w:rsidTr="006E68A3">
        <w:tc>
          <w:tcPr>
            <w:tcW w:w="2245" w:type="dxa"/>
          </w:tcPr>
          <w:p w:rsidR="00272470" w:rsidRDefault="00272470" w:rsidP="006E68A3">
            <w:pPr>
              <w:rPr>
                <w:i/>
              </w:rPr>
            </w:pPr>
            <w:r>
              <w:rPr>
                <w:i/>
              </w:rPr>
              <w:t xml:space="preserve">void  </w:t>
            </w:r>
            <w:r w:rsidRPr="00272470">
              <w:rPr>
                <w:b/>
              </w:rPr>
              <w:t>LED_nop</w:t>
            </w:r>
            <w:r>
              <w:rPr>
                <w:i/>
              </w:rPr>
              <w:t>(</w:t>
            </w:r>
          </w:p>
          <w:p w:rsidR="00272470" w:rsidRPr="00953049" w:rsidRDefault="00272470" w:rsidP="006E68A3">
            <w:pPr>
              <w:rPr>
                <w:i/>
              </w:rPr>
            </w:pPr>
            <w:r>
              <w:rPr>
                <w:i/>
              </w:rPr>
              <w:t xml:space="preserve">  </w:t>
            </w:r>
            <w:r w:rsidRPr="00DB18EE">
              <w:rPr>
                <w:i/>
              </w:rPr>
              <w:t>node</w:t>
            </w:r>
            <w:r>
              <w:t xml:space="preserve"> </w:t>
            </w:r>
            <w:r w:rsidRPr="00611098">
              <w:rPr>
                <w:b/>
              </w:rPr>
              <w:t>naddr</w:t>
            </w:r>
            <w:r>
              <w:t>)</w:t>
            </w:r>
          </w:p>
        </w:tc>
        <w:tc>
          <w:tcPr>
            <w:tcW w:w="2610" w:type="dxa"/>
          </w:tcPr>
          <w:p w:rsidR="00272470" w:rsidRDefault="00272470" w:rsidP="006E68A3">
            <w:r>
              <w:t>… do nothing on the next sync pulse.</w:t>
            </w:r>
          </w:p>
        </w:tc>
        <w:tc>
          <w:tcPr>
            <w:tcW w:w="2430" w:type="dxa"/>
          </w:tcPr>
          <w:p w:rsidR="00272470" w:rsidRDefault="00272470" w:rsidP="006E68A3">
            <w:pPr>
              <w:rPr>
                <w:b/>
              </w:rPr>
            </w:pPr>
            <w:r>
              <w:rPr>
                <w:b/>
              </w:rPr>
              <w:t xml:space="preserve">naddr: </w:t>
            </w:r>
            <w:r>
              <w:t>our own</w:t>
            </w:r>
            <w:r w:rsidRPr="00BA2BEB">
              <w:t xml:space="preserve"> address</w:t>
            </w:r>
          </w:p>
          <w:p w:rsidR="00272470" w:rsidRDefault="00272470" w:rsidP="006E68A3">
            <w:pPr>
              <w:rPr>
                <w:b/>
              </w:rPr>
            </w:pPr>
          </w:p>
        </w:tc>
        <w:tc>
          <w:tcPr>
            <w:tcW w:w="2070" w:type="dxa"/>
          </w:tcPr>
          <w:p w:rsidR="00272470" w:rsidRDefault="00272470" w:rsidP="006E68A3">
            <w:r>
              <w:t>ACK</w:t>
            </w:r>
          </w:p>
        </w:tc>
      </w:tr>
    </w:tbl>
    <w:p w:rsidR="00734F20" w:rsidRDefault="005354DC" w:rsidP="005354DC">
      <w:pPr>
        <w:pStyle w:val="Caption"/>
      </w:pPr>
      <w:r>
        <w:t xml:space="preserve">Table </w:t>
      </w:r>
      <w:fldSimple w:instr=" SEQ Table \* ARABIC ">
        <w:r w:rsidR="00194B6E">
          <w:rPr>
            <w:noProof/>
          </w:rPr>
          <w:t>5</w:t>
        </w:r>
      </w:fldSimple>
      <w:r>
        <w:t>: Calls from the Rows Controller to the Node Element.</w:t>
      </w:r>
    </w:p>
    <w:p w:rsidR="00C0511D" w:rsidRDefault="00C0511D" w:rsidP="00734F20"/>
    <w:p w:rsidR="00BD006C" w:rsidRDefault="00BD006C" w:rsidP="00BD006C">
      <w:pPr>
        <w:pStyle w:val="Heading1"/>
      </w:pPr>
      <w:r>
        <w:t>Experiment</w:t>
      </w:r>
    </w:p>
    <w:p w:rsidR="00B02832" w:rsidRDefault="008A2CE3" w:rsidP="00B02832">
      <w:r>
        <w:t xml:space="preserve">The purpose of the experiment is to determine if the </w:t>
      </w:r>
      <w:r w:rsidRPr="008A2CE3">
        <w:rPr>
          <w:i/>
        </w:rPr>
        <w:t>Row Controller</w:t>
      </w:r>
      <w:r>
        <w:t xml:space="preserve"> can communicate with multiple </w:t>
      </w:r>
      <w:r w:rsidRPr="008A2CE3">
        <w:rPr>
          <w:i/>
        </w:rPr>
        <w:t>Node Elements</w:t>
      </w:r>
      <w:r>
        <w:t>, and measure latency and throughput</w:t>
      </w:r>
      <w:r w:rsidR="002D798A">
        <w:t xml:space="preserve">. Can the </w:t>
      </w:r>
      <w:r w:rsidR="002D798A" w:rsidRPr="008A2CE3">
        <w:rPr>
          <w:i/>
        </w:rPr>
        <w:t>Row Controller</w:t>
      </w:r>
      <w:r w:rsidR="002D798A">
        <w:t xml:space="preserve"> communicate to 24 </w:t>
      </w:r>
      <w:r w:rsidR="002D798A" w:rsidRPr="008A2CE3">
        <w:rPr>
          <w:i/>
        </w:rPr>
        <w:t>Node Elements</w:t>
      </w:r>
      <w:r w:rsidR="002D798A">
        <w:t>, with pre</w:t>
      </w:r>
      <w:r w:rsidR="00C0511D">
        <w:t>dictable and low enough latency?</w:t>
      </w:r>
    </w:p>
    <w:p w:rsidR="00CE1140" w:rsidRDefault="00C0511D" w:rsidP="00B02832">
      <w:r>
        <w:t>To perform</w:t>
      </w:r>
      <w:r w:rsidR="00CE1140">
        <w:t xml:space="preserve"> this </w:t>
      </w:r>
      <w:r>
        <w:t>experiment</w:t>
      </w:r>
      <w:r w:rsidR="00CE1140">
        <w:t xml:space="preserve">, we will place on a breadboard 1 </w:t>
      </w:r>
      <w:r>
        <w:t>Arduino</w:t>
      </w:r>
      <w:r w:rsidR="00CE1140">
        <w:t xml:space="preserve"> Uno </w:t>
      </w:r>
      <w:r>
        <w:t xml:space="preserve">acting as the </w:t>
      </w:r>
      <w:r w:rsidRPr="00C0511D">
        <w:rPr>
          <w:i/>
        </w:rPr>
        <w:t>Row Controller</w:t>
      </w:r>
      <w:r>
        <w:t xml:space="preserve">, and </w:t>
      </w:r>
      <w:r w:rsidR="005354DC">
        <w:t>4</w:t>
      </w:r>
      <w:r>
        <w:t xml:space="preserve"> Arduino</w:t>
      </w:r>
      <w:r w:rsidR="00CD5291">
        <w:t xml:space="preserve"> Nanos</w:t>
      </w:r>
      <w:r>
        <w:t xml:space="preserve"> as the </w:t>
      </w:r>
      <w:r w:rsidRPr="00C0511D">
        <w:rPr>
          <w:i/>
        </w:rPr>
        <w:t>Node Element</w:t>
      </w:r>
      <w:r w:rsidR="00CD5291">
        <w:rPr>
          <w:i/>
        </w:rPr>
        <w:t>s</w:t>
      </w:r>
      <w:r>
        <w:t>.</w:t>
      </w:r>
    </w:p>
    <w:p w:rsidR="00C13DEC" w:rsidRPr="00CD5291" w:rsidRDefault="00C13DEC" w:rsidP="00B02832">
      <w:pPr>
        <w:rPr>
          <w:i/>
        </w:rPr>
      </w:pPr>
      <w:r>
        <w:t xml:space="preserve">Later we will scale up this experiment to 12 </w:t>
      </w:r>
      <w:r w:rsidRPr="00C13DEC">
        <w:rPr>
          <w:i/>
        </w:rPr>
        <w:t>Node Elements</w:t>
      </w:r>
      <w:r w:rsidR="00CD5291">
        <w:t xml:space="preserve">, and predict the latency with 24 </w:t>
      </w:r>
      <w:r w:rsidR="00CD5291" w:rsidRPr="00CD5291">
        <w:rPr>
          <w:i/>
        </w:rPr>
        <w:t>Node Elements.</w:t>
      </w:r>
    </w:p>
    <w:p w:rsidR="00223ACE" w:rsidRDefault="00C13DEC">
      <w:r>
        <w:t xml:space="preserve">For </w:t>
      </w:r>
      <w:r w:rsidR="007B33A9">
        <w:t>simplicity</w:t>
      </w:r>
      <w:r>
        <w:t xml:space="preserve"> of implementation, we will control the pulse of the build-in LED (on pin D13), and also measure these pulses on a logic analyzer.</w:t>
      </w:r>
      <w:r w:rsidR="007B33A9">
        <w:t xml:space="preserve"> Later, we will control actual clock stepper motors, however the logic analyzer traces will provide</w:t>
      </w:r>
      <w:r w:rsidR="005354DC">
        <w:t xml:space="preserve"> a clear indication, in fact</w:t>
      </w:r>
      <w:r w:rsidR="007B33A9">
        <w:t xml:space="preserve"> the most accurate measurements of latency and </w:t>
      </w:r>
      <w:r w:rsidR="00CD5291">
        <w:t>synchronization</w:t>
      </w:r>
      <w:r w:rsidR="007B33A9">
        <w:t>.</w:t>
      </w:r>
    </w:p>
    <w:p w:rsidR="00A8659A" w:rsidRDefault="00A8659A" w:rsidP="00E30B88">
      <w:pPr>
        <w:pStyle w:val="Heading2"/>
      </w:pPr>
      <w:r>
        <w:lastRenderedPageBreak/>
        <w:t xml:space="preserve">Arduino </w:t>
      </w:r>
      <w:r w:rsidR="005354DC">
        <w:t>Signal Hookups</w:t>
      </w:r>
    </w:p>
    <w:p w:rsidR="005354DC" w:rsidRPr="005354DC" w:rsidRDefault="005354DC" w:rsidP="005354DC">
      <w:r>
        <w:t>Each Arduino needs 6 pins hooked up to perform this series of experiments.</w:t>
      </w:r>
    </w:p>
    <w:tbl>
      <w:tblPr>
        <w:tblStyle w:val="TableGrid"/>
        <w:tblW w:w="9265" w:type="dxa"/>
        <w:tblLook w:val="04A0" w:firstRow="1" w:lastRow="0" w:firstColumn="1" w:lastColumn="0" w:noHBand="0" w:noVBand="1"/>
      </w:tblPr>
      <w:tblGrid>
        <w:gridCol w:w="1435"/>
        <w:gridCol w:w="1530"/>
        <w:gridCol w:w="1620"/>
        <w:gridCol w:w="1620"/>
        <w:gridCol w:w="1530"/>
        <w:gridCol w:w="1530"/>
      </w:tblGrid>
      <w:tr w:rsidR="00CD5291" w:rsidRPr="00A8659A" w:rsidTr="00E30B88">
        <w:tc>
          <w:tcPr>
            <w:tcW w:w="1435" w:type="dxa"/>
          </w:tcPr>
          <w:p w:rsidR="00CD5291" w:rsidRPr="00A8659A" w:rsidRDefault="00CD5291" w:rsidP="00CD5291">
            <w:pPr>
              <w:rPr>
                <w:b/>
                <w:i/>
              </w:rPr>
            </w:pPr>
            <w:r w:rsidRPr="00A8659A">
              <w:rPr>
                <w:b/>
                <w:i/>
              </w:rPr>
              <w:t>function</w:t>
            </w:r>
          </w:p>
        </w:tc>
        <w:tc>
          <w:tcPr>
            <w:tcW w:w="1530" w:type="dxa"/>
          </w:tcPr>
          <w:p w:rsidR="00CD5291" w:rsidRPr="00A8659A" w:rsidRDefault="00CD5291" w:rsidP="00CD5291">
            <w:pPr>
              <w:rPr>
                <w:b/>
                <w:i/>
              </w:rPr>
            </w:pPr>
            <w:r w:rsidRPr="00A8659A">
              <w:rPr>
                <w:b/>
                <w:i/>
              </w:rPr>
              <w:t>Arduino UNO (master)</w:t>
            </w:r>
          </w:p>
        </w:tc>
        <w:tc>
          <w:tcPr>
            <w:tcW w:w="1620" w:type="dxa"/>
          </w:tcPr>
          <w:p w:rsidR="00CD5291" w:rsidRPr="00A8659A" w:rsidRDefault="00CD5291" w:rsidP="00CD5291">
            <w:pPr>
              <w:rPr>
                <w:b/>
                <w:i/>
              </w:rPr>
            </w:pPr>
            <w:r w:rsidRPr="00A8659A">
              <w:rPr>
                <w:b/>
                <w:i/>
              </w:rPr>
              <w:t>Arduino Nano (</w:t>
            </w:r>
            <w:r>
              <w:rPr>
                <w:b/>
                <w:i/>
              </w:rPr>
              <w:t>Element 10</w:t>
            </w:r>
            <w:r w:rsidRPr="00A8659A">
              <w:rPr>
                <w:b/>
                <w:i/>
              </w:rPr>
              <w:t>)</w:t>
            </w:r>
          </w:p>
        </w:tc>
        <w:tc>
          <w:tcPr>
            <w:tcW w:w="1620" w:type="dxa"/>
          </w:tcPr>
          <w:p w:rsidR="00CD5291" w:rsidRPr="00A8659A" w:rsidRDefault="00CD5291" w:rsidP="00CD5291">
            <w:pPr>
              <w:rPr>
                <w:b/>
                <w:i/>
              </w:rPr>
            </w:pPr>
            <w:r w:rsidRPr="00A8659A">
              <w:rPr>
                <w:b/>
                <w:i/>
              </w:rPr>
              <w:t>Arduino Nano (</w:t>
            </w:r>
            <w:r>
              <w:rPr>
                <w:b/>
                <w:i/>
              </w:rPr>
              <w:t>Element 11</w:t>
            </w:r>
            <w:r w:rsidRPr="00A8659A">
              <w:rPr>
                <w:b/>
                <w:i/>
              </w:rPr>
              <w:t>)</w:t>
            </w:r>
          </w:p>
        </w:tc>
        <w:tc>
          <w:tcPr>
            <w:tcW w:w="1530" w:type="dxa"/>
          </w:tcPr>
          <w:p w:rsidR="00CD5291" w:rsidRPr="00A8659A" w:rsidRDefault="00CD5291" w:rsidP="00CD5291">
            <w:pPr>
              <w:rPr>
                <w:b/>
                <w:i/>
              </w:rPr>
            </w:pPr>
            <w:r w:rsidRPr="00A8659A">
              <w:rPr>
                <w:b/>
                <w:i/>
              </w:rPr>
              <w:t>Arduino Nano (</w:t>
            </w:r>
            <w:r>
              <w:rPr>
                <w:b/>
                <w:i/>
              </w:rPr>
              <w:t>Element 12</w:t>
            </w:r>
            <w:r w:rsidRPr="00A8659A">
              <w:rPr>
                <w:b/>
                <w:i/>
              </w:rPr>
              <w:t>)</w:t>
            </w:r>
          </w:p>
        </w:tc>
        <w:tc>
          <w:tcPr>
            <w:tcW w:w="1530" w:type="dxa"/>
          </w:tcPr>
          <w:p w:rsidR="00CD5291" w:rsidRPr="00A8659A" w:rsidRDefault="00CD5291" w:rsidP="00CD5291">
            <w:pPr>
              <w:rPr>
                <w:b/>
                <w:i/>
              </w:rPr>
            </w:pPr>
            <w:r w:rsidRPr="00A8659A">
              <w:rPr>
                <w:b/>
                <w:i/>
              </w:rPr>
              <w:t>Arduino Nano (</w:t>
            </w:r>
            <w:r>
              <w:rPr>
                <w:b/>
                <w:i/>
              </w:rPr>
              <w:t>Element 13</w:t>
            </w:r>
            <w:r w:rsidRPr="00A8659A">
              <w:rPr>
                <w:b/>
                <w:i/>
              </w:rPr>
              <w:t>)</w:t>
            </w:r>
          </w:p>
        </w:tc>
      </w:tr>
      <w:tr w:rsidR="00CD5291" w:rsidRPr="00A8659A" w:rsidTr="00E30B88">
        <w:tc>
          <w:tcPr>
            <w:tcW w:w="1435" w:type="dxa"/>
          </w:tcPr>
          <w:p w:rsidR="00CD5291" w:rsidRPr="00A8659A" w:rsidRDefault="00C73A40" w:rsidP="00CD5291">
            <w:r>
              <w:t>SYNC</w:t>
            </w:r>
          </w:p>
        </w:tc>
        <w:tc>
          <w:tcPr>
            <w:tcW w:w="1530" w:type="dxa"/>
          </w:tcPr>
          <w:p w:rsidR="00CD5291" w:rsidRPr="00A8659A" w:rsidRDefault="00CD5291" w:rsidP="00CD5291">
            <w:r>
              <w:t>D2</w:t>
            </w:r>
          </w:p>
        </w:tc>
        <w:tc>
          <w:tcPr>
            <w:tcW w:w="1620" w:type="dxa"/>
          </w:tcPr>
          <w:p w:rsidR="00CD5291" w:rsidRPr="00A8659A" w:rsidRDefault="00CD5291" w:rsidP="00CD5291">
            <w:r>
              <w:t>D2</w:t>
            </w:r>
          </w:p>
        </w:tc>
        <w:tc>
          <w:tcPr>
            <w:tcW w:w="1620" w:type="dxa"/>
          </w:tcPr>
          <w:p w:rsidR="00CD5291" w:rsidRPr="00A8659A" w:rsidRDefault="00CD5291" w:rsidP="00CD5291">
            <w:r>
              <w:t>D2</w:t>
            </w:r>
          </w:p>
        </w:tc>
        <w:tc>
          <w:tcPr>
            <w:tcW w:w="1530" w:type="dxa"/>
          </w:tcPr>
          <w:p w:rsidR="00CD5291" w:rsidRPr="00A8659A" w:rsidRDefault="00CD5291" w:rsidP="00CD5291">
            <w:r>
              <w:t>D2</w:t>
            </w:r>
          </w:p>
        </w:tc>
        <w:tc>
          <w:tcPr>
            <w:tcW w:w="1530" w:type="dxa"/>
          </w:tcPr>
          <w:p w:rsidR="00CD5291" w:rsidRPr="00A8659A" w:rsidRDefault="00CD5291" w:rsidP="00CD5291">
            <w:r>
              <w:t>D2</w:t>
            </w:r>
          </w:p>
        </w:tc>
      </w:tr>
      <w:tr w:rsidR="00CD5291" w:rsidTr="00E30B88">
        <w:tc>
          <w:tcPr>
            <w:tcW w:w="1435" w:type="dxa"/>
          </w:tcPr>
          <w:p w:rsidR="00CD5291" w:rsidRDefault="00CD5291" w:rsidP="00CD5291">
            <w:r>
              <w:t>SDA</w:t>
            </w:r>
          </w:p>
        </w:tc>
        <w:tc>
          <w:tcPr>
            <w:tcW w:w="1530" w:type="dxa"/>
          </w:tcPr>
          <w:p w:rsidR="00CD5291" w:rsidRDefault="00C73A40" w:rsidP="00CD5291">
            <w:r>
              <w:t>SDA</w:t>
            </w:r>
          </w:p>
        </w:tc>
        <w:tc>
          <w:tcPr>
            <w:tcW w:w="1620" w:type="dxa"/>
          </w:tcPr>
          <w:p w:rsidR="00CD5291" w:rsidRDefault="00C73A40" w:rsidP="00CD5291">
            <w:r>
              <w:t>A4</w:t>
            </w:r>
          </w:p>
        </w:tc>
        <w:tc>
          <w:tcPr>
            <w:tcW w:w="1620" w:type="dxa"/>
          </w:tcPr>
          <w:p w:rsidR="00CD5291" w:rsidRDefault="00C73A40" w:rsidP="00CD5291">
            <w:r>
              <w:t>A4</w:t>
            </w:r>
          </w:p>
        </w:tc>
        <w:tc>
          <w:tcPr>
            <w:tcW w:w="1530" w:type="dxa"/>
          </w:tcPr>
          <w:p w:rsidR="00CD5291" w:rsidRDefault="00C73A40" w:rsidP="00CD5291">
            <w:r>
              <w:t>A4</w:t>
            </w:r>
          </w:p>
        </w:tc>
        <w:tc>
          <w:tcPr>
            <w:tcW w:w="1530" w:type="dxa"/>
          </w:tcPr>
          <w:p w:rsidR="00CD5291" w:rsidRDefault="00C73A40" w:rsidP="00CD5291">
            <w:r>
              <w:t>A4</w:t>
            </w:r>
          </w:p>
        </w:tc>
      </w:tr>
      <w:tr w:rsidR="00CD5291" w:rsidTr="00E30B88">
        <w:tc>
          <w:tcPr>
            <w:tcW w:w="1435" w:type="dxa"/>
          </w:tcPr>
          <w:p w:rsidR="00CD5291" w:rsidRDefault="00CD5291" w:rsidP="00CD5291">
            <w:r>
              <w:t>SDL</w:t>
            </w:r>
          </w:p>
        </w:tc>
        <w:tc>
          <w:tcPr>
            <w:tcW w:w="1530" w:type="dxa"/>
          </w:tcPr>
          <w:p w:rsidR="00CD5291" w:rsidRDefault="00C73A40" w:rsidP="00CD5291">
            <w:r>
              <w:t>SDL</w:t>
            </w:r>
          </w:p>
        </w:tc>
        <w:tc>
          <w:tcPr>
            <w:tcW w:w="1620" w:type="dxa"/>
          </w:tcPr>
          <w:p w:rsidR="00CD5291" w:rsidRDefault="00C73A40" w:rsidP="00CD5291">
            <w:r>
              <w:t>A5</w:t>
            </w:r>
          </w:p>
        </w:tc>
        <w:tc>
          <w:tcPr>
            <w:tcW w:w="1620" w:type="dxa"/>
          </w:tcPr>
          <w:p w:rsidR="00CD5291" w:rsidRDefault="00C73A40" w:rsidP="00CD5291">
            <w:r>
              <w:t>A5</w:t>
            </w:r>
          </w:p>
        </w:tc>
        <w:tc>
          <w:tcPr>
            <w:tcW w:w="1530" w:type="dxa"/>
          </w:tcPr>
          <w:p w:rsidR="00CD5291" w:rsidRDefault="00C73A40" w:rsidP="00CD5291">
            <w:r>
              <w:t>A5</w:t>
            </w:r>
          </w:p>
        </w:tc>
        <w:tc>
          <w:tcPr>
            <w:tcW w:w="1530" w:type="dxa"/>
          </w:tcPr>
          <w:p w:rsidR="00CD5291" w:rsidRDefault="00C73A40" w:rsidP="00CD5291">
            <w:r>
              <w:t>A5</w:t>
            </w:r>
          </w:p>
        </w:tc>
      </w:tr>
      <w:tr w:rsidR="00CD5291" w:rsidTr="00E30B88">
        <w:tc>
          <w:tcPr>
            <w:tcW w:w="1435" w:type="dxa"/>
          </w:tcPr>
          <w:p w:rsidR="00CD5291" w:rsidRDefault="00CD5291" w:rsidP="00CD5291">
            <w:r>
              <w:t>LED</w:t>
            </w:r>
          </w:p>
        </w:tc>
        <w:tc>
          <w:tcPr>
            <w:tcW w:w="1530" w:type="dxa"/>
          </w:tcPr>
          <w:p w:rsidR="00CD5291" w:rsidRPr="00915CDC" w:rsidRDefault="00915CDC" w:rsidP="00CD5291">
            <w:pPr>
              <w:rPr>
                <w:i/>
              </w:rPr>
            </w:pPr>
            <w:r w:rsidRPr="00915CDC">
              <w:rPr>
                <w:i/>
              </w:rPr>
              <w:t>n/c</w:t>
            </w:r>
          </w:p>
        </w:tc>
        <w:tc>
          <w:tcPr>
            <w:tcW w:w="1620" w:type="dxa"/>
          </w:tcPr>
          <w:p w:rsidR="00CD5291" w:rsidRDefault="00CD5291" w:rsidP="00CD5291">
            <w:r>
              <w:t>D13</w:t>
            </w:r>
          </w:p>
        </w:tc>
        <w:tc>
          <w:tcPr>
            <w:tcW w:w="1620" w:type="dxa"/>
          </w:tcPr>
          <w:p w:rsidR="00CD5291" w:rsidRDefault="00CD5291" w:rsidP="00CD5291">
            <w:r>
              <w:t>D13</w:t>
            </w:r>
          </w:p>
        </w:tc>
        <w:tc>
          <w:tcPr>
            <w:tcW w:w="1530" w:type="dxa"/>
          </w:tcPr>
          <w:p w:rsidR="00CD5291" w:rsidRDefault="00CD5291" w:rsidP="00CD5291">
            <w:r>
              <w:t>D13</w:t>
            </w:r>
          </w:p>
        </w:tc>
        <w:tc>
          <w:tcPr>
            <w:tcW w:w="1530" w:type="dxa"/>
          </w:tcPr>
          <w:p w:rsidR="00CD5291" w:rsidRDefault="00CD5291" w:rsidP="00CD5291">
            <w:r>
              <w:t>D13</w:t>
            </w:r>
          </w:p>
        </w:tc>
      </w:tr>
      <w:tr w:rsidR="00CD5291" w:rsidTr="00E30B88">
        <w:tc>
          <w:tcPr>
            <w:tcW w:w="1435" w:type="dxa"/>
          </w:tcPr>
          <w:p w:rsidR="00CD5291" w:rsidRDefault="00CD5291" w:rsidP="00CD5291">
            <w:r>
              <w:t>GND</w:t>
            </w:r>
          </w:p>
        </w:tc>
        <w:tc>
          <w:tcPr>
            <w:tcW w:w="1530" w:type="dxa"/>
          </w:tcPr>
          <w:p w:rsidR="00CD5291" w:rsidRDefault="00CD5291" w:rsidP="00CD5291">
            <w:r>
              <w:t>GND</w:t>
            </w:r>
          </w:p>
        </w:tc>
        <w:tc>
          <w:tcPr>
            <w:tcW w:w="1620" w:type="dxa"/>
          </w:tcPr>
          <w:p w:rsidR="00CD5291" w:rsidRDefault="00CD5291" w:rsidP="00CD5291">
            <w:r>
              <w:t>GND</w:t>
            </w:r>
          </w:p>
        </w:tc>
        <w:tc>
          <w:tcPr>
            <w:tcW w:w="1620" w:type="dxa"/>
          </w:tcPr>
          <w:p w:rsidR="00CD5291" w:rsidRDefault="00CD5291" w:rsidP="00CD5291">
            <w:r>
              <w:t>GND</w:t>
            </w:r>
          </w:p>
        </w:tc>
        <w:tc>
          <w:tcPr>
            <w:tcW w:w="1530" w:type="dxa"/>
          </w:tcPr>
          <w:p w:rsidR="00CD5291" w:rsidRDefault="00CD5291" w:rsidP="00CD5291">
            <w:r>
              <w:t>GND</w:t>
            </w:r>
          </w:p>
        </w:tc>
        <w:tc>
          <w:tcPr>
            <w:tcW w:w="1530" w:type="dxa"/>
          </w:tcPr>
          <w:p w:rsidR="00CD5291" w:rsidRDefault="00CD5291" w:rsidP="00CD5291">
            <w:r>
              <w:t>GND</w:t>
            </w:r>
          </w:p>
        </w:tc>
      </w:tr>
      <w:tr w:rsidR="00CD5291" w:rsidTr="00E30B88">
        <w:tc>
          <w:tcPr>
            <w:tcW w:w="1435" w:type="dxa"/>
          </w:tcPr>
          <w:p w:rsidR="00CD5291" w:rsidRDefault="00CD5291" w:rsidP="00CD5291">
            <w:r>
              <w:t>+5V (VCC)</w:t>
            </w:r>
          </w:p>
        </w:tc>
        <w:tc>
          <w:tcPr>
            <w:tcW w:w="1530" w:type="dxa"/>
          </w:tcPr>
          <w:p w:rsidR="00CD5291" w:rsidRDefault="00CD5291" w:rsidP="00CD5291">
            <w:r>
              <w:t>+5V</w:t>
            </w:r>
          </w:p>
        </w:tc>
        <w:tc>
          <w:tcPr>
            <w:tcW w:w="1620" w:type="dxa"/>
          </w:tcPr>
          <w:p w:rsidR="00CD5291" w:rsidRDefault="00C73A40" w:rsidP="00C73A40">
            <w:r>
              <w:t>+5V</w:t>
            </w:r>
          </w:p>
        </w:tc>
        <w:tc>
          <w:tcPr>
            <w:tcW w:w="1620" w:type="dxa"/>
          </w:tcPr>
          <w:p w:rsidR="00CD5291" w:rsidRDefault="00C73A40" w:rsidP="00CD5291">
            <w:r>
              <w:t>+5V</w:t>
            </w:r>
          </w:p>
        </w:tc>
        <w:tc>
          <w:tcPr>
            <w:tcW w:w="1530" w:type="dxa"/>
          </w:tcPr>
          <w:p w:rsidR="00CD5291" w:rsidRDefault="00C73A40" w:rsidP="00CD5291">
            <w:r>
              <w:t>+5V</w:t>
            </w:r>
          </w:p>
        </w:tc>
        <w:tc>
          <w:tcPr>
            <w:tcW w:w="1530" w:type="dxa"/>
          </w:tcPr>
          <w:p w:rsidR="00CD5291" w:rsidRDefault="00C73A40" w:rsidP="00CD5291">
            <w:r>
              <w:t>+5V</w:t>
            </w:r>
          </w:p>
        </w:tc>
      </w:tr>
    </w:tbl>
    <w:p w:rsidR="00223ACE" w:rsidRDefault="005354DC" w:rsidP="005354DC">
      <w:pPr>
        <w:pStyle w:val="Caption"/>
      </w:pPr>
      <w:r>
        <w:t xml:space="preserve">Table </w:t>
      </w:r>
      <w:fldSimple w:instr=" SEQ Table \* ARABIC ">
        <w:r w:rsidR="00194B6E">
          <w:rPr>
            <w:noProof/>
          </w:rPr>
          <w:t>6</w:t>
        </w:r>
      </w:fldSimple>
      <w:r>
        <w:t>: Arduino Signal Hookups</w:t>
      </w:r>
    </w:p>
    <w:p w:rsidR="00E13B15" w:rsidRDefault="00E13B15">
      <w:r>
        <w:t>The following photograph shows the 1 Arduino Master and 4 Arduino Slaves hooked up per this table.  Note that I have labeled 5 (of the 8) bus strips: SYNC, GND, SDA, SDL, +5V.  All of those signals are jumped to those bus strips.</w:t>
      </w:r>
    </w:p>
    <w:p w:rsidR="00734F20" w:rsidRDefault="00E13B15">
      <w:r>
        <w:rPr>
          <w:noProof/>
          <w:lang w:eastAsia="en-US"/>
        </w:rPr>
        <w:drawing>
          <wp:inline distT="0" distB="0" distL="0" distR="0">
            <wp:extent cx="5943600" cy="3833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eadboard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33495"/>
                    </a:xfrm>
                    <a:prstGeom prst="rect">
                      <a:avLst/>
                    </a:prstGeom>
                  </pic:spPr>
                </pic:pic>
              </a:graphicData>
            </a:graphic>
          </wp:inline>
        </w:drawing>
      </w:r>
    </w:p>
    <w:p w:rsidR="00734F20" w:rsidRDefault="003966BA" w:rsidP="003966BA">
      <w:pPr>
        <w:pStyle w:val="Caption"/>
      </w:pPr>
      <w:r>
        <w:t xml:space="preserve">Figure </w:t>
      </w:r>
      <w:fldSimple w:instr=" SEQ Figure \* ARABIC ">
        <w:r w:rsidR="003C58EA">
          <w:rPr>
            <w:noProof/>
          </w:rPr>
          <w:t>7</w:t>
        </w:r>
      </w:fldSimple>
      <w:r>
        <w:t xml:space="preserve">: Arduinos </w:t>
      </w:r>
      <w:r w:rsidR="008A2CE3">
        <w:t>on a Breadboard with</w:t>
      </w:r>
      <w:r>
        <w:t xml:space="preserve"> Signals Connected</w:t>
      </w:r>
    </w:p>
    <w:p w:rsidR="006B364C" w:rsidRDefault="006B364C" w:rsidP="006B364C"/>
    <w:p w:rsidR="006B364C" w:rsidRPr="006B364C" w:rsidRDefault="006B364C" w:rsidP="006B364C"/>
    <w:p w:rsidR="005354DC" w:rsidRDefault="005354DC" w:rsidP="004F6440">
      <w:pPr>
        <w:pStyle w:val="Heading2"/>
      </w:pPr>
      <w:r>
        <w:lastRenderedPageBreak/>
        <w:t xml:space="preserve">Logical Analyzer </w:t>
      </w:r>
      <w:r w:rsidR="004F6440">
        <w:t>Connections</w:t>
      </w:r>
    </w:p>
    <w:p w:rsidR="004F6440" w:rsidRDefault="004F6440">
      <w:r>
        <w:t xml:space="preserve">We are using a Saleae Logic Pro-16 to capture and display the signals in performing this experiment. It is capable of monitoring 16 Analog or Digital signals. These are the signals we want to monitor: </w:t>
      </w:r>
    </w:p>
    <w:tbl>
      <w:tblPr>
        <w:tblStyle w:val="TableGrid"/>
        <w:tblW w:w="0" w:type="auto"/>
        <w:tblLook w:val="04A0" w:firstRow="1" w:lastRow="0" w:firstColumn="1" w:lastColumn="0" w:noHBand="0" w:noVBand="1"/>
      </w:tblPr>
      <w:tblGrid>
        <w:gridCol w:w="715"/>
        <w:gridCol w:w="1260"/>
        <w:gridCol w:w="1620"/>
        <w:gridCol w:w="1980"/>
      </w:tblGrid>
      <w:tr w:rsidR="003A66E5" w:rsidRPr="00A8659A" w:rsidTr="003A66E5">
        <w:tc>
          <w:tcPr>
            <w:tcW w:w="715" w:type="dxa"/>
          </w:tcPr>
          <w:p w:rsidR="003A66E5" w:rsidRPr="00A8659A" w:rsidRDefault="003A66E5" w:rsidP="005354DC">
            <w:pPr>
              <w:rPr>
                <w:b/>
              </w:rPr>
            </w:pPr>
            <w:r w:rsidRPr="00A8659A">
              <w:rPr>
                <w:b/>
              </w:rPr>
              <w:t>Lead</w:t>
            </w:r>
          </w:p>
        </w:tc>
        <w:tc>
          <w:tcPr>
            <w:tcW w:w="1260" w:type="dxa"/>
          </w:tcPr>
          <w:p w:rsidR="003A66E5" w:rsidRDefault="003A66E5" w:rsidP="005354DC">
            <w:pPr>
              <w:rPr>
                <w:b/>
              </w:rPr>
            </w:pPr>
            <w:r>
              <w:rPr>
                <w:b/>
              </w:rPr>
              <w:t>Lead color</w:t>
            </w:r>
          </w:p>
        </w:tc>
        <w:tc>
          <w:tcPr>
            <w:tcW w:w="1620" w:type="dxa"/>
          </w:tcPr>
          <w:p w:rsidR="003A66E5" w:rsidRPr="00A8659A" w:rsidRDefault="003A66E5" w:rsidP="005354DC">
            <w:pPr>
              <w:rPr>
                <w:b/>
              </w:rPr>
            </w:pPr>
            <w:r>
              <w:rPr>
                <w:b/>
              </w:rPr>
              <w:t>Label</w:t>
            </w:r>
          </w:p>
        </w:tc>
        <w:tc>
          <w:tcPr>
            <w:tcW w:w="1980" w:type="dxa"/>
          </w:tcPr>
          <w:p w:rsidR="003A66E5" w:rsidRPr="00A8659A" w:rsidRDefault="003A66E5" w:rsidP="005354DC">
            <w:pPr>
              <w:rPr>
                <w:b/>
              </w:rPr>
            </w:pPr>
            <w:r>
              <w:rPr>
                <w:b/>
              </w:rPr>
              <w:t>Purpose</w:t>
            </w:r>
          </w:p>
        </w:tc>
      </w:tr>
      <w:tr w:rsidR="003A66E5" w:rsidTr="003A66E5">
        <w:tc>
          <w:tcPr>
            <w:tcW w:w="715" w:type="dxa"/>
          </w:tcPr>
          <w:p w:rsidR="003A66E5" w:rsidRDefault="003A66E5" w:rsidP="005354DC">
            <w:r>
              <w:t>0</w:t>
            </w:r>
          </w:p>
        </w:tc>
        <w:tc>
          <w:tcPr>
            <w:tcW w:w="1260" w:type="dxa"/>
          </w:tcPr>
          <w:p w:rsidR="003A66E5" w:rsidRDefault="003A66E5" w:rsidP="005354DC">
            <w:r>
              <w:t>Black</w:t>
            </w:r>
          </w:p>
        </w:tc>
        <w:tc>
          <w:tcPr>
            <w:tcW w:w="1620" w:type="dxa"/>
          </w:tcPr>
          <w:p w:rsidR="003A66E5" w:rsidRDefault="003A66E5" w:rsidP="005354DC">
            <w:r>
              <w:t>SDA</w:t>
            </w:r>
          </w:p>
        </w:tc>
        <w:tc>
          <w:tcPr>
            <w:tcW w:w="1980" w:type="dxa"/>
          </w:tcPr>
          <w:p w:rsidR="003A66E5" w:rsidRDefault="003A66E5" w:rsidP="005354DC">
            <w:r>
              <w:t xml:space="preserve">I2C </w:t>
            </w:r>
          </w:p>
        </w:tc>
      </w:tr>
      <w:tr w:rsidR="003A66E5" w:rsidTr="003A66E5">
        <w:tc>
          <w:tcPr>
            <w:tcW w:w="715" w:type="dxa"/>
          </w:tcPr>
          <w:p w:rsidR="003A66E5" w:rsidRDefault="003A66E5" w:rsidP="005354DC">
            <w:r>
              <w:t>1</w:t>
            </w:r>
          </w:p>
        </w:tc>
        <w:tc>
          <w:tcPr>
            <w:tcW w:w="1260" w:type="dxa"/>
          </w:tcPr>
          <w:p w:rsidR="003A66E5" w:rsidRDefault="003A66E5" w:rsidP="005354DC">
            <w:r>
              <w:t>Brown</w:t>
            </w:r>
          </w:p>
        </w:tc>
        <w:tc>
          <w:tcPr>
            <w:tcW w:w="1620" w:type="dxa"/>
          </w:tcPr>
          <w:p w:rsidR="003A66E5" w:rsidRDefault="003A66E5" w:rsidP="005354DC">
            <w:r>
              <w:t>SDL</w:t>
            </w:r>
          </w:p>
        </w:tc>
        <w:tc>
          <w:tcPr>
            <w:tcW w:w="1980" w:type="dxa"/>
          </w:tcPr>
          <w:p w:rsidR="003A66E5" w:rsidRDefault="003A66E5" w:rsidP="005354DC">
            <w:r>
              <w:t xml:space="preserve">I2C </w:t>
            </w:r>
          </w:p>
        </w:tc>
      </w:tr>
      <w:tr w:rsidR="003A66E5" w:rsidTr="003A66E5">
        <w:tc>
          <w:tcPr>
            <w:tcW w:w="715" w:type="dxa"/>
          </w:tcPr>
          <w:p w:rsidR="003A66E5" w:rsidRDefault="003A66E5" w:rsidP="005354DC">
            <w:r>
              <w:t>2</w:t>
            </w:r>
          </w:p>
        </w:tc>
        <w:tc>
          <w:tcPr>
            <w:tcW w:w="1260" w:type="dxa"/>
          </w:tcPr>
          <w:p w:rsidR="003A66E5" w:rsidRDefault="003A66E5" w:rsidP="005354DC">
            <w:r>
              <w:t>Red</w:t>
            </w:r>
          </w:p>
        </w:tc>
        <w:tc>
          <w:tcPr>
            <w:tcW w:w="1620" w:type="dxa"/>
          </w:tcPr>
          <w:p w:rsidR="003A66E5" w:rsidRDefault="003A66E5" w:rsidP="005354DC">
            <w:r>
              <w:t>Master MOSI</w:t>
            </w:r>
          </w:p>
        </w:tc>
        <w:tc>
          <w:tcPr>
            <w:tcW w:w="1980" w:type="dxa"/>
          </w:tcPr>
          <w:p w:rsidR="003A66E5" w:rsidRDefault="003A66E5" w:rsidP="005354DC">
            <w:r>
              <w:t>Master debug SPI</w:t>
            </w:r>
          </w:p>
        </w:tc>
      </w:tr>
      <w:tr w:rsidR="003A66E5" w:rsidTr="003A66E5">
        <w:tc>
          <w:tcPr>
            <w:tcW w:w="715" w:type="dxa"/>
          </w:tcPr>
          <w:p w:rsidR="003A66E5" w:rsidRDefault="003A66E5" w:rsidP="005354DC">
            <w:r>
              <w:t>3</w:t>
            </w:r>
          </w:p>
        </w:tc>
        <w:tc>
          <w:tcPr>
            <w:tcW w:w="1260" w:type="dxa"/>
          </w:tcPr>
          <w:p w:rsidR="003A66E5" w:rsidRDefault="003A66E5" w:rsidP="005354DC">
            <w:r>
              <w:t>Orange</w:t>
            </w:r>
          </w:p>
        </w:tc>
        <w:tc>
          <w:tcPr>
            <w:tcW w:w="1620" w:type="dxa"/>
          </w:tcPr>
          <w:p w:rsidR="003A66E5" w:rsidRDefault="003A66E5" w:rsidP="005354DC">
            <w:r>
              <w:t>Master SCK</w:t>
            </w:r>
          </w:p>
        </w:tc>
        <w:tc>
          <w:tcPr>
            <w:tcW w:w="1980" w:type="dxa"/>
          </w:tcPr>
          <w:p w:rsidR="003A66E5" w:rsidRDefault="003A66E5" w:rsidP="005354DC">
            <w:r>
              <w:t>Master debug SPI</w:t>
            </w:r>
          </w:p>
        </w:tc>
      </w:tr>
      <w:tr w:rsidR="003A66E5" w:rsidTr="003A66E5">
        <w:tc>
          <w:tcPr>
            <w:tcW w:w="715" w:type="dxa"/>
          </w:tcPr>
          <w:p w:rsidR="003A66E5" w:rsidRDefault="003A66E5" w:rsidP="005354DC">
            <w:r>
              <w:t>4</w:t>
            </w:r>
          </w:p>
        </w:tc>
        <w:tc>
          <w:tcPr>
            <w:tcW w:w="1260" w:type="dxa"/>
          </w:tcPr>
          <w:p w:rsidR="003A66E5" w:rsidRDefault="003A66E5" w:rsidP="005354DC">
            <w:r>
              <w:t>Yellow</w:t>
            </w:r>
          </w:p>
        </w:tc>
        <w:tc>
          <w:tcPr>
            <w:tcW w:w="1620" w:type="dxa"/>
          </w:tcPr>
          <w:p w:rsidR="003A66E5" w:rsidRDefault="003A66E5" w:rsidP="005354DC">
            <w:r>
              <w:t>Slave MOSI</w:t>
            </w:r>
          </w:p>
        </w:tc>
        <w:tc>
          <w:tcPr>
            <w:tcW w:w="1980" w:type="dxa"/>
          </w:tcPr>
          <w:p w:rsidR="003A66E5" w:rsidRDefault="003A66E5" w:rsidP="005354DC">
            <w:r>
              <w:t>Slave debug SPI</w:t>
            </w:r>
          </w:p>
        </w:tc>
      </w:tr>
      <w:tr w:rsidR="003A66E5" w:rsidTr="003A66E5">
        <w:tc>
          <w:tcPr>
            <w:tcW w:w="715" w:type="dxa"/>
          </w:tcPr>
          <w:p w:rsidR="003A66E5" w:rsidRDefault="003A66E5" w:rsidP="005354DC">
            <w:r>
              <w:t>5</w:t>
            </w:r>
          </w:p>
        </w:tc>
        <w:tc>
          <w:tcPr>
            <w:tcW w:w="1260" w:type="dxa"/>
          </w:tcPr>
          <w:p w:rsidR="003A66E5" w:rsidRDefault="003A66E5" w:rsidP="005354DC">
            <w:r>
              <w:t>Green</w:t>
            </w:r>
          </w:p>
        </w:tc>
        <w:tc>
          <w:tcPr>
            <w:tcW w:w="1620" w:type="dxa"/>
          </w:tcPr>
          <w:p w:rsidR="003A66E5" w:rsidRDefault="003A66E5" w:rsidP="005354DC">
            <w:r>
              <w:t>Slave SCK</w:t>
            </w:r>
          </w:p>
        </w:tc>
        <w:tc>
          <w:tcPr>
            <w:tcW w:w="1980" w:type="dxa"/>
          </w:tcPr>
          <w:p w:rsidR="003A66E5" w:rsidRDefault="003A66E5" w:rsidP="005354DC">
            <w:r>
              <w:t>Slave debug SPI</w:t>
            </w:r>
          </w:p>
        </w:tc>
      </w:tr>
      <w:tr w:rsidR="003A66E5" w:rsidTr="003A66E5">
        <w:tc>
          <w:tcPr>
            <w:tcW w:w="715" w:type="dxa"/>
          </w:tcPr>
          <w:p w:rsidR="003A66E5" w:rsidRDefault="003A66E5" w:rsidP="005354DC">
            <w:r>
              <w:t>6</w:t>
            </w:r>
          </w:p>
        </w:tc>
        <w:tc>
          <w:tcPr>
            <w:tcW w:w="1260" w:type="dxa"/>
          </w:tcPr>
          <w:p w:rsidR="003A66E5" w:rsidRDefault="003A66E5" w:rsidP="005354DC">
            <w:r>
              <w:t>Blue</w:t>
            </w:r>
          </w:p>
        </w:tc>
        <w:tc>
          <w:tcPr>
            <w:tcW w:w="1620" w:type="dxa"/>
          </w:tcPr>
          <w:p w:rsidR="003A66E5" w:rsidRDefault="003A66E5" w:rsidP="005354DC">
            <w:r>
              <w:t>Slave #10 LED</w:t>
            </w:r>
          </w:p>
        </w:tc>
        <w:tc>
          <w:tcPr>
            <w:tcW w:w="1980" w:type="dxa"/>
          </w:tcPr>
          <w:p w:rsidR="003A66E5" w:rsidRDefault="003A66E5" w:rsidP="005354DC">
            <w:r>
              <w:t>Slave LED</w:t>
            </w:r>
          </w:p>
        </w:tc>
      </w:tr>
      <w:tr w:rsidR="003A66E5" w:rsidTr="003A66E5">
        <w:tc>
          <w:tcPr>
            <w:tcW w:w="715" w:type="dxa"/>
          </w:tcPr>
          <w:p w:rsidR="003A66E5" w:rsidRDefault="003A66E5" w:rsidP="005354DC">
            <w:r>
              <w:t>7</w:t>
            </w:r>
          </w:p>
        </w:tc>
        <w:tc>
          <w:tcPr>
            <w:tcW w:w="1260" w:type="dxa"/>
          </w:tcPr>
          <w:p w:rsidR="003A66E5" w:rsidRDefault="003A66E5" w:rsidP="005354DC">
            <w:r>
              <w:t>Purple</w:t>
            </w:r>
          </w:p>
        </w:tc>
        <w:tc>
          <w:tcPr>
            <w:tcW w:w="1620" w:type="dxa"/>
          </w:tcPr>
          <w:p w:rsidR="003A66E5" w:rsidRDefault="003A66E5" w:rsidP="005354DC">
            <w:r>
              <w:t>Slave #11 LED</w:t>
            </w:r>
          </w:p>
        </w:tc>
        <w:tc>
          <w:tcPr>
            <w:tcW w:w="1980" w:type="dxa"/>
          </w:tcPr>
          <w:p w:rsidR="003A66E5" w:rsidRDefault="003A66E5" w:rsidP="005354DC">
            <w:r>
              <w:t>Slave LED</w:t>
            </w:r>
          </w:p>
        </w:tc>
      </w:tr>
      <w:tr w:rsidR="003A66E5" w:rsidTr="003A66E5">
        <w:tc>
          <w:tcPr>
            <w:tcW w:w="715" w:type="dxa"/>
          </w:tcPr>
          <w:p w:rsidR="003A66E5" w:rsidRDefault="003A66E5" w:rsidP="005354DC">
            <w:r>
              <w:t>8</w:t>
            </w:r>
          </w:p>
        </w:tc>
        <w:tc>
          <w:tcPr>
            <w:tcW w:w="1260" w:type="dxa"/>
          </w:tcPr>
          <w:p w:rsidR="003A66E5" w:rsidRDefault="003A66E5" w:rsidP="005354DC">
            <w:r>
              <w:t>Black</w:t>
            </w:r>
          </w:p>
        </w:tc>
        <w:tc>
          <w:tcPr>
            <w:tcW w:w="1620" w:type="dxa"/>
          </w:tcPr>
          <w:p w:rsidR="003A66E5" w:rsidRDefault="003A66E5" w:rsidP="005354DC">
            <w:r>
              <w:t>Slave #12 LED</w:t>
            </w:r>
          </w:p>
        </w:tc>
        <w:tc>
          <w:tcPr>
            <w:tcW w:w="1980" w:type="dxa"/>
          </w:tcPr>
          <w:p w:rsidR="003A66E5" w:rsidRDefault="003A66E5" w:rsidP="005354DC">
            <w:r>
              <w:t>Slave LED</w:t>
            </w:r>
          </w:p>
        </w:tc>
      </w:tr>
      <w:tr w:rsidR="003A66E5" w:rsidTr="003A66E5">
        <w:tc>
          <w:tcPr>
            <w:tcW w:w="715" w:type="dxa"/>
          </w:tcPr>
          <w:p w:rsidR="003A66E5" w:rsidRDefault="003A66E5" w:rsidP="005354DC">
            <w:r>
              <w:t>9</w:t>
            </w:r>
          </w:p>
        </w:tc>
        <w:tc>
          <w:tcPr>
            <w:tcW w:w="1260" w:type="dxa"/>
          </w:tcPr>
          <w:p w:rsidR="003A66E5" w:rsidRDefault="003A66E5" w:rsidP="005354DC">
            <w:r>
              <w:t>Brown</w:t>
            </w:r>
          </w:p>
        </w:tc>
        <w:tc>
          <w:tcPr>
            <w:tcW w:w="1620" w:type="dxa"/>
          </w:tcPr>
          <w:p w:rsidR="003A66E5" w:rsidRDefault="003A66E5" w:rsidP="005354DC">
            <w:r>
              <w:t>Slave #12 LED</w:t>
            </w:r>
          </w:p>
        </w:tc>
        <w:tc>
          <w:tcPr>
            <w:tcW w:w="1980" w:type="dxa"/>
          </w:tcPr>
          <w:p w:rsidR="003A66E5" w:rsidRDefault="003A66E5" w:rsidP="005354DC">
            <w:r>
              <w:t>Slave LED</w:t>
            </w:r>
          </w:p>
        </w:tc>
      </w:tr>
      <w:tr w:rsidR="003A66E5" w:rsidTr="003A66E5">
        <w:tc>
          <w:tcPr>
            <w:tcW w:w="715" w:type="dxa"/>
          </w:tcPr>
          <w:p w:rsidR="003A66E5" w:rsidRDefault="003A66E5" w:rsidP="005354DC">
            <w:r>
              <w:t>10</w:t>
            </w:r>
          </w:p>
        </w:tc>
        <w:tc>
          <w:tcPr>
            <w:tcW w:w="1260" w:type="dxa"/>
          </w:tcPr>
          <w:p w:rsidR="003A66E5" w:rsidRDefault="003A66E5" w:rsidP="005354DC">
            <w:r>
              <w:t>Red</w:t>
            </w:r>
          </w:p>
        </w:tc>
        <w:tc>
          <w:tcPr>
            <w:tcW w:w="1620" w:type="dxa"/>
          </w:tcPr>
          <w:p w:rsidR="003A66E5" w:rsidRDefault="003A66E5" w:rsidP="005354DC">
            <w:r>
              <w:t>D2 SYNC</w:t>
            </w:r>
          </w:p>
        </w:tc>
        <w:tc>
          <w:tcPr>
            <w:tcW w:w="1980" w:type="dxa"/>
          </w:tcPr>
          <w:p w:rsidR="003A66E5" w:rsidRDefault="003A66E5" w:rsidP="005354DC">
            <w:r>
              <w:t>SYNC pulse</w:t>
            </w:r>
          </w:p>
        </w:tc>
      </w:tr>
    </w:tbl>
    <w:p w:rsidR="00734F20" w:rsidRDefault="004F6440" w:rsidP="004F6440">
      <w:pPr>
        <w:pStyle w:val="Caption"/>
      </w:pPr>
      <w:r>
        <w:t xml:space="preserve">Table </w:t>
      </w:r>
      <w:fldSimple w:instr=" SEQ Table \* ARABIC ">
        <w:r w:rsidR="00194B6E">
          <w:rPr>
            <w:noProof/>
          </w:rPr>
          <w:t>7</w:t>
        </w:r>
      </w:fldSimple>
      <w:r>
        <w:t>: Logic Analyzer Signal Connections</w:t>
      </w:r>
    </w:p>
    <w:p w:rsidR="003966BA" w:rsidRDefault="00915CDC" w:rsidP="004F6440">
      <w:r>
        <w:t>In addition to</w:t>
      </w:r>
      <w:r w:rsidR="004F6440">
        <w:t xml:space="preserve"> measuring the result of the experiment, seen as the Slave LEDs, it is very useful to observe the I2C signals SDA and SDL. </w:t>
      </w:r>
    </w:p>
    <w:p w:rsidR="004F6440" w:rsidRDefault="004F6440" w:rsidP="004F6440">
      <w:r>
        <w:t xml:space="preserve">Also, in debugging </w:t>
      </w:r>
      <w:r w:rsidR="003966BA">
        <w:t>a</w:t>
      </w:r>
      <w:r>
        <w:t xml:space="preserve"> Master/Slave protocol, it is </w:t>
      </w:r>
      <w:r w:rsidR="003966BA">
        <w:t>often</w:t>
      </w:r>
      <w:r>
        <w:t xml:space="preserve"> useful to have </w:t>
      </w:r>
      <w:r w:rsidR="003966BA">
        <w:t xml:space="preserve">a debug </w:t>
      </w:r>
      <w:r w:rsidR="003966BA" w:rsidRPr="00915CDC">
        <w:rPr>
          <w:i/>
        </w:rPr>
        <w:t>printf</w:t>
      </w:r>
      <w:r w:rsidR="003966BA">
        <w:t xml:space="preserve"> channel to </w:t>
      </w:r>
      <w:r w:rsidR="00915CDC">
        <w:t>view</w:t>
      </w:r>
      <w:r w:rsidR="003966BA">
        <w:t xml:space="preserve">. The normal Arduino “Monitor” is too slow and can only be connected to a single Arduino. We use the SPI bus on the Arduino Master, and the SPI bus on a single Arduino Slave as two separate </w:t>
      </w:r>
      <w:r w:rsidR="00C07345" w:rsidRPr="00915CDC">
        <w:rPr>
          <w:i/>
        </w:rPr>
        <w:t>printf</w:t>
      </w:r>
      <w:r w:rsidR="00915CDC">
        <w:t xml:space="preserve"> channels. With the ability to capture both of these with t</w:t>
      </w:r>
      <w:r w:rsidR="00C07345">
        <w:t xml:space="preserve">he Logic </w:t>
      </w:r>
      <w:r w:rsidR="00535EE6">
        <w:t>Analyzer</w:t>
      </w:r>
      <w:r w:rsidR="00915CDC">
        <w:t>, this</w:t>
      </w:r>
      <w:r w:rsidR="003966BA">
        <w:t xml:space="preserve"> enable</w:t>
      </w:r>
      <w:r w:rsidR="00915CDC">
        <w:t>s</w:t>
      </w:r>
      <w:r w:rsidR="003966BA">
        <w:t xml:space="preserve"> us to debug the protocol quickly.</w:t>
      </w:r>
    </w:p>
    <w:p w:rsidR="003966BA" w:rsidRDefault="003966BA" w:rsidP="004F6440">
      <w:r>
        <w:t xml:space="preserve">After connecting the Logic Analyzer probe lines to </w:t>
      </w:r>
      <w:r w:rsidR="009B4183">
        <w:t>the signals we wish to monitor</w:t>
      </w:r>
      <w:r>
        <w:t>, we now have this setup:</w:t>
      </w:r>
    </w:p>
    <w:p w:rsidR="003966BA" w:rsidRDefault="00C07345" w:rsidP="004F6440">
      <w:r>
        <w:rPr>
          <w:noProof/>
          <w:lang w:eastAsia="en-US"/>
        </w:rPr>
        <w:lastRenderedPageBreak/>
        <w:drawing>
          <wp:inline distT="0" distB="0" distL="0" distR="0" wp14:anchorId="5327BBD2" wp14:editId="365D40FB">
            <wp:extent cx="5943600" cy="50050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eadboard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005070"/>
                    </a:xfrm>
                    <a:prstGeom prst="rect">
                      <a:avLst/>
                    </a:prstGeom>
                  </pic:spPr>
                </pic:pic>
              </a:graphicData>
            </a:graphic>
          </wp:inline>
        </w:drawing>
      </w:r>
    </w:p>
    <w:p w:rsidR="00C07345" w:rsidRPr="004F6440" w:rsidRDefault="00C07345" w:rsidP="00C07345">
      <w:pPr>
        <w:pStyle w:val="Caption"/>
      </w:pPr>
      <w:r>
        <w:t xml:space="preserve">Figure </w:t>
      </w:r>
      <w:fldSimple w:instr=" SEQ Figure \* ARABIC ">
        <w:r w:rsidR="003C58EA">
          <w:rPr>
            <w:noProof/>
          </w:rPr>
          <w:t>8</w:t>
        </w:r>
      </w:fldSimple>
      <w:r w:rsidR="009B4183">
        <w:t xml:space="preserve">: </w:t>
      </w:r>
      <w:r>
        <w:t xml:space="preserve">Arduinos </w:t>
      </w:r>
      <w:r w:rsidR="009B4183">
        <w:t xml:space="preserve">on Breadboard </w:t>
      </w:r>
      <w:r>
        <w:t>with Logic Analyzer</w:t>
      </w:r>
      <w:r w:rsidR="009B4183">
        <w:t xml:space="preserve"> Connections</w:t>
      </w:r>
    </w:p>
    <w:p w:rsidR="00B408E0" w:rsidRDefault="00C07345" w:rsidP="00B408E0">
      <w:pPr>
        <w:pStyle w:val="Heading2"/>
      </w:pPr>
      <w:r>
        <w:t xml:space="preserve">Experiment </w:t>
      </w:r>
      <w:r w:rsidR="00303727">
        <w:t>#1</w:t>
      </w:r>
    </w:p>
    <w:p w:rsidR="009B4183" w:rsidRDefault="00B408E0" w:rsidP="007C6A1D">
      <w:r>
        <w:t xml:space="preserve">The </w:t>
      </w:r>
      <w:r w:rsidR="001C4DF5">
        <w:t xml:space="preserve">first experiment we will </w:t>
      </w:r>
      <w:r w:rsidR="007A4708">
        <w:t>perform</w:t>
      </w:r>
      <w:r w:rsidR="001C4DF5">
        <w:t xml:space="preserve"> is </w:t>
      </w:r>
      <w:r w:rsidR="007A4708">
        <w:t xml:space="preserve">to </w:t>
      </w:r>
      <w:r w:rsidR="001C4DF5">
        <w:t xml:space="preserve">have each of the </w:t>
      </w:r>
      <w:r w:rsidR="007A4708" w:rsidRPr="007A4708">
        <w:rPr>
          <w:i/>
        </w:rPr>
        <w:t xml:space="preserve">Node </w:t>
      </w:r>
      <w:r w:rsidR="001C4DF5" w:rsidRPr="007A4708">
        <w:rPr>
          <w:i/>
        </w:rPr>
        <w:t>Element</w:t>
      </w:r>
      <w:r w:rsidR="007A4708" w:rsidRPr="007A4708">
        <w:rPr>
          <w:i/>
        </w:rPr>
        <w:t>s</w:t>
      </w:r>
      <w:r w:rsidR="001C4DF5">
        <w:t xml:space="preserve"> pulse their LED</w:t>
      </w:r>
      <w:r w:rsidR="007A4708">
        <w:t>s</w:t>
      </w:r>
      <w:r w:rsidR="001C4DF5">
        <w:t xml:space="preserve"> for 50 ms. We will do this 3 times in a row, so </w:t>
      </w:r>
      <w:r w:rsidR="00915CDC">
        <w:t>that there is a clear pattern on the</w:t>
      </w:r>
      <w:r w:rsidR="001C4DF5">
        <w:t xml:space="preserve"> logic analyzer.</w:t>
      </w:r>
    </w:p>
    <w:p w:rsidR="009B4183" w:rsidRDefault="009B4183" w:rsidP="007C6A1D">
      <w:r>
        <w:t>The result</w:t>
      </w:r>
      <w:r w:rsidR="00915CDC">
        <w:t>s</w:t>
      </w:r>
      <w:r>
        <w:t xml:space="preserve"> can be seen </w:t>
      </w:r>
      <w:r w:rsidR="00915CDC">
        <w:t>in Figure 9, below.</w:t>
      </w:r>
      <w:r>
        <w:t xml:space="preserve"> The time scale </w:t>
      </w:r>
      <w:r w:rsidR="001C4DF5">
        <w:t xml:space="preserve">is about 1 second.  Here you can see the 3 blips, from the 4 </w:t>
      </w:r>
      <w:r w:rsidR="003A66E5" w:rsidRPr="00915CDC">
        <w:rPr>
          <w:i/>
        </w:rPr>
        <w:t>Node Elements</w:t>
      </w:r>
      <w:r w:rsidR="001C4DF5">
        <w:t xml:space="preserve"> (in blue, purple, black and brown).</w:t>
      </w:r>
    </w:p>
    <w:p w:rsidR="003A66E5" w:rsidRDefault="003A66E5" w:rsidP="003A66E5">
      <w:pPr>
        <w:pStyle w:val="Caption"/>
      </w:pPr>
      <w:r>
        <w:rPr>
          <w:noProof/>
          <w:lang w:eastAsia="en-US"/>
        </w:rPr>
        <w:lastRenderedPageBreak/>
        <w:br/>
      </w:r>
      <w:r w:rsidR="001C4DF5">
        <w:rPr>
          <w:noProof/>
          <w:lang w:eastAsia="en-US"/>
        </w:rPr>
        <w:drawing>
          <wp:inline distT="0" distB="0" distL="0" distR="0">
            <wp:extent cx="5934075" cy="2409825"/>
            <wp:effectExtent l="0" t="0" r="9525" b="9525"/>
            <wp:docPr id="11" name="Picture 11" descr="C:\Users\ALLANS~1\AppData\Local\Temp\vmware-Allan Schwartz\VMwareDnD\ba6ecacb\exper 1, 1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LANS~1\AppData\Local\Temp\vmware-Allan Schwartz\VMwareDnD\ba6ecacb\exper 1, 1s, .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409825"/>
                    </a:xfrm>
                    <a:prstGeom prst="rect">
                      <a:avLst/>
                    </a:prstGeom>
                    <a:noFill/>
                    <a:ln>
                      <a:noFill/>
                    </a:ln>
                  </pic:spPr>
                </pic:pic>
              </a:graphicData>
            </a:graphic>
          </wp:inline>
        </w:drawing>
      </w:r>
      <w:r>
        <w:br/>
        <w:t xml:space="preserve">Figure </w:t>
      </w:r>
      <w:fldSimple w:instr=" SEQ Figure \* ARABIC ">
        <w:r w:rsidR="003C58EA">
          <w:rPr>
            <w:noProof/>
          </w:rPr>
          <w:t>9</w:t>
        </w:r>
      </w:fldSimple>
      <w:r>
        <w:t>: Experiment 1, 1 second scale</w:t>
      </w:r>
    </w:p>
    <w:p w:rsidR="00734F20" w:rsidRDefault="001C4DF5" w:rsidP="00734F20">
      <w:r>
        <w:t>Now, let</w:t>
      </w:r>
      <w:r w:rsidR="00915CDC">
        <w:t>’s zoom in (in the timescale)</w:t>
      </w:r>
      <w:r>
        <w:t xml:space="preserve"> by a factor of 10.</w:t>
      </w:r>
      <w:r w:rsidR="003A66E5">
        <w:t xml:space="preserve"> </w:t>
      </w:r>
      <w:r w:rsidR="00915CDC">
        <w:t xml:space="preserve">In Figure 10 below, the </w:t>
      </w:r>
      <w:r w:rsidR="003A66E5">
        <w:t>time scale is ab</w:t>
      </w:r>
      <w:r w:rsidR="00915CDC">
        <w:t>out 100 ms.</w:t>
      </w:r>
      <w:r w:rsidR="003A66E5">
        <w:t xml:space="preserve"> across. We can see one </w:t>
      </w:r>
      <w:r w:rsidR="00535EE6">
        <w:t>pulse</w:t>
      </w:r>
      <w:r w:rsidR="003A66E5">
        <w:t xml:space="preserve"> (which itself is 50 ms</w:t>
      </w:r>
      <w:r w:rsidR="00915CDC">
        <w:t>.</w:t>
      </w:r>
      <w:r w:rsidR="003A66E5">
        <w:t xml:space="preserve"> long), from the 4 </w:t>
      </w:r>
      <w:r w:rsidR="003A66E5" w:rsidRPr="00915CDC">
        <w:rPr>
          <w:i/>
        </w:rPr>
        <w:t>Node Elements</w:t>
      </w:r>
      <w:r w:rsidR="003A66E5">
        <w:t>.</w:t>
      </w:r>
    </w:p>
    <w:p w:rsidR="001C4DF5" w:rsidRDefault="003A66E5" w:rsidP="003A66E5">
      <w:pPr>
        <w:pStyle w:val="Caption"/>
      </w:pPr>
      <w:r>
        <w:rPr>
          <w:noProof/>
          <w:lang w:eastAsia="en-US"/>
        </w:rPr>
        <w:drawing>
          <wp:inline distT="0" distB="0" distL="0" distR="0">
            <wp:extent cx="5943600" cy="2495550"/>
            <wp:effectExtent l="0" t="0" r="0" b="0"/>
            <wp:docPr id="12" name="Picture 12" descr="C:\Users\ALLANS~1\AppData\Local\Temp\vmware-Allan Schwartz\VMwareDnD\aaecfb20\exper 1, 100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LANS~1\AppData\Local\Temp\vmware-Allan Schwartz\VMwareDnD\aaecfb20\exper 1, 100m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r>
        <w:br/>
        <w:t xml:space="preserve">Figure </w:t>
      </w:r>
      <w:fldSimple w:instr=" SEQ Figure \* ARABIC ">
        <w:r w:rsidR="003C58EA">
          <w:rPr>
            <w:noProof/>
          </w:rPr>
          <w:t>10</w:t>
        </w:r>
      </w:fldSimple>
      <w:r>
        <w:t>: Experiment 1, 100ms scale</w:t>
      </w:r>
    </w:p>
    <w:p w:rsidR="00915CDC" w:rsidRDefault="003A66E5" w:rsidP="00734F20">
      <w:r>
        <w:t xml:space="preserve">Notice that in Figure 10, it is quite </w:t>
      </w:r>
      <w:r w:rsidR="00915CDC">
        <w:t>apparent that</w:t>
      </w:r>
      <w:r>
        <w:t xml:space="preserve"> the pulses (in blue, purple, black, </w:t>
      </w:r>
      <w:r w:rsidR="007A4708">
        <w:t xml:space="preserve">and </w:t>
      </w:r>
      <w:r>
        <w:t xml:space="preserve">brown) are not synchronized, they are staggered by about 2ms off each. </w:t>
      </w:r>
    </w:p>
    <w:p w:rsidR="00535EE6" w:rsidRDefault="00535EE6" w:rsidP="00734F20">
      <w:r>
        <w:t xml:space="preserve">We can </w:t>
      </w:r>
      <w:r w:rsidR="003A66E5">
        <w:t xml:space="preserve">zoom in </w:t>
      </w:r>
      <w:r>
        <w:t>again</w:t>
      </w:r>
      <w:r w:rsidR="003A66E5">
        <w:t xml:space="preserve">, by </w:t>
      </w:r>
      <w:r>
        <w:t xml:space="preserve">another factor of 10. </w:t>
      </w:r>
      <w:r w:rsidR="007A4708">
        <w:t>In F</w:t>
      </w:r>
      <w:r w:rsidR="00915CDC">
        <w:t>igure 11, below, t</w:t>
      </w:r>
      <w:r>
        <w:t>he time scale is about 10 ms</w:t>
      </w:r>
      <w:r w:rsidR="00915CDC">
        <w:t>.</w:t>
      </w:r>
      <w:r>
        <w:t xml:space="preserve"> across.</w:t>
      </w:r>
    </w:p>
    <w:p w:rsidR="003A66E5" w:rsidRDefault="00535EE6" w:rsidP="00535EE6">
      <w:pPr>
        <w:pStyle w:val="Caption"/>
      </w:pPr>
      <w:r>
        <w:rPr>
          <w:noProof/>
          <w:lang w:eastAsia="en-US"/>
        </w:rPr>
        <w:lastRenderedPageBreak/>
        <w:drawing>
          <wp:inline distT="0" distB="0" distL="0" distR="0">
            <wp:extent cx="5943600" cy="2390775"/>
            <wp:effectExtent l="0" t="0" r="0" b="9525"/>
            <wp:docPr id="13" name="Picture 13" descr="C:\Users\ALLANS~1\AppData\Local\Temp\vmware-Allan Schwartz\VMwareDnD\7693d48d\exper 1c, 10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LANS~1\AppData\Local\Temp\vmware-Allan Schwartz\VMwareDnD\7693d48d\exper 1c, 10m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r>
        <w:br/>
        <w:t xml:space="preserve">Figure </w:t>
      </w:r>
      <w:fldSimple w:instr=" SEQ Figure \* ARABIC ">
        <w:r w:rsidR="003C58EA">
          <w:rPr>
            <w:noProof/>
          </w:rPr>
          <w:t>11</w:t>
        </w:r>
      </w:fldSimple>
      <w:r>
        <w:t>: Experiment 1, 1 ms scale</w:t>
      </w:r>
    </w:p>
    <w:p w:rsidR="00535EE6" w:rsidRDefault="00535EE6" w:rsidP="00535EE6">
      <w:r>
        <w:t>In this picture we can see the beginning of the Slave pulses (in blue, purple, black</w:t>
      </w:r>
      <w:r w:rsidR="007A4708">
        <w:t>, and</w:t>
      </w:r>
      <w:r>
        <w:t xml:space="preserve"> brown). </w:t>
      </w:r>
      <w:r w:rsidR="007A4708">
        <w:t>W</w:t>
      </w:r>
      <w:r>
        <w:t>e can</w:t>
      </w:r>
      <w:r w:rsidR="007A4708">
        <w:t xml:space="preserve"> also</w:t>
      </w:r>
      <w:r>
        <w:t xml:space="preserve"> see the 8 I2C messages: 4 pairs of a request message followed by a response message. I’ve placed timing marks at the start of the blue (Node Element #10) pulse, and the start of the brown (Node Element #13) pulse, and the difference between these timing marks is 6 ms.</w:t>
      </w:r>
    </w:p>
    <w:p w:rsidR="00535EE6" w:rsidRDefault="007A4708" w:rsidP="00535EE6">
      <w:r>
        <w:t>Even though</w:t>
      </w:r>
      <w:r w:rsidR="00535EE6">
        <w:t xml:space="preserve"> the delays are small, with </w:t>
      </w:r>
      <w:r>
        <w:t xml:space="preserve">many </w:t>
      </w:r>
      <w:r w:rsidRPr="007A4708">
        <w:rPr>
          <w:i/>
        </w:rPr>
        <w:t>Node E</w:t>
      </w:r>
      <w:r w:rsidR="00535EE6" w:rsidRPr="007A4708">
        <w:rPr>
          <w:i/>
        </w:rPr>
        <w:t>lements</w:t>
      </w:r>
      <w:r>
        <w:t xml:space="preserve"> the delays </w:t>
      </w:r>
      <w:r w:rsidR="00535EE6">
        <w:t>would add up to being visually noticeable.</w:t>
      </w:r>
    </w:p>
    <w:p w:rsidR="00535EE6" w:rsidRDefault="00535EE6" w:rsidP="00272470">
      <w:pPr>
        <w:pStyle w:val="Heading2"/>
      </w:pPr>
      <w:r>
        <w:t>Experiment #2</w:t>
      </w:r>
    </w:p>
    <w:p w:rsidR="00272470" w:rsidRDefault="007A4708" w:rsidP="00272470">
      <w:r>
        <w:t>In t</w:t>
      </w:r>
      <w:r w:rsidR="00272470">
        <w:t xml:space="preserve">he </w:t>
      </w:r>
      <w:r w:rsidR="00B378FD">
        <w:t>second</w:t>
      </w:r>
      <w:r w:rsidR="00272470">
        <w:t xml:space="preserve"> experiment we will have each of the </w:t>
      </w:r>
      <w:r w:rsidRPr="007A4708">
        <w:rPr>
          <w:i/>
        </w:rPr>
        <w:t>Node Elements</w:t>
      </w:r>
      <w:r w:rsidR="00B378FD">
        <w:t xml:space="preserve"> pulse their LED for 75</w:t>
      </w:r>
      <w:r w:rsidR="00272470">
        <w:t xml:space="preserve"> ms. </w:t>
      </w:r>
      <w:r w:rsidR="00B378FD">
        <w:t>And again w</w:t>
      </w:r>
      <w:r w:rsidR="00272470">
        <w:t xml:space="preserve">e will do this 3 times in a row, </w:t>
      </w:r>
      <w:r>
        <w:t>so that there is a clear pattern on the logic analyzer</w:t>
      </w:r>
      <w:r w:rsidR="00272470">
        <w:t>.</w:t>
      </w:r>
      <w:r w:rsidR="00B378FD">
        <w:t xml:space="preserve"> However, they will be synchronized by an additional timing signal from the </w:t>
      </w:r>
      <w:r>
        <w:t xml:space="preserve">Master (acting as a </w:t>
      </w:r>
      <w:r w:rsidR="00B378FD" w:rsidRPr="007A4708">
        <w:rPr>
          <w:i/>
        </w:rPr>
        <w:t>Row Controlle</w:t>
      </w:r>
      <w:r>
        <w:rPr>
          <w:i/>
        </w:rPr>
        <w:t>)</w:t>
      </w:r>
      <w:r w:rsidR="00B378FD" w:rsidRPr="007A4708">
        <w:rPr>
          <w:i/>
        </w:rPr>
        <w:t>r</w:t>
      </w:r>
      <w:r w:rsidR="00B378FD">
        <w:t>, which we can see on logical analyzer</w:t>
      </w:r>
      <w:r>
        <w:t xml:space="preserve"> captures</w:t>
      </w:r>
      <w:r w:rsidR="00B378FD">
        <w:t>, as the</w:t>
      </w:r>
      <w:r>
        <w:t xml:space="preserve"> red signal</w:t>
      </w:r>
      <w:r w:rsidR="00B378FD">
        <w:t xml:space="preserve"> labeled as “D2 SYNC”.</w:t>
      </w:r>
    </w:p>
    <w:p w:rsidR="00272470" w:rsidRDefault="00272470" w:rsidP="00272470">
      <w:r>
        <w:t>The result</w:t>
      </w:r>
      <w:r w:rsidR="007A4708">
        <w:t>s</w:t>
      </w:r>
      <w:r>
        <w:t xml:space="preserve"> can be seen </w:t>
      </w:r>
      <w:r w:rsidR="00922650">
        <w:t>on Figure 12, below.</w:t>
      </w:r>
      <w:r>
        <w:t xml:space="preserve"> The time scale is about 1 second.  Here you can see the 3 blips, from the 4 Node Elements (in blue, purple, black and brown).</w:t>
      </w:r>
    </w:p>
    <w:p w:rsidR="00BF60A2" w:rsidRDefault="00BF60A2" w:rsidP="00F2615F">
      <w:pPr>
        <w:pStyle w:val="Caption"/>
      </w:pPr>
      <w:r>
        <w:rPr>
          <w:noProof/>
          <w:lang w:eastAsia="en-US"/>
        </w:rPr>
        <w:drawing>
          <wp:inline distT="0" distB="0" distL="0" distR="0" wp14:anchorId="3942D8BD" wp14:editId="5481A326">
            <wp:extent cx="5934075" cy="2381250"/>
            <wp:effectExtent l="0" t="0" r="9525" b="0"/>
            <wp:docPr id="14" name="Picture 14" descr="C:\Users\ALLANS~1\AppData\Local\Temp\vmware-Allan Schwartz\VMwareDnD\3e505508\exper 2a, 1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LANS~1\AppData\Local\Temp\vmware-Allan Schwartz\VMwareDnD\3e505508\exper 2a, 1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r w:rsidR="00F2615F">
        <w:br/>
        <w:t xml:space="preserve">Figure </w:t>
      </w:r>
      <w:fldSimple w:instr=" SEQ Figure \* ARABIC ">
        <w:r w:rsidR="003C58EA">
          <w:rPr>
            <w:noProof/>
          </w:rPr>
          <w:t>12</w:t>
        </w:r>
      </w:fldSimple>
      <w:r w:rsidR="00F2615F">
        <w:t>: Experiment 2, 1 second scale</w:t>
      </w:r>
    </w:p>
    <w:p w:rsidR="00BF60A2" w:rsidRDefault="00BF60A2" w:rsidP="00BF60A2">
      <w:r>
        <w:lastRenderedPageBreak/>
        <w:t>Now, let zoom in, in the timescale, by a factor of 10. Now the time scale is about 100 ms</w:t>
      </w:r>
      <w:r w:rsidR="00922650">
        <w:t>.</w:t>
      </w:r>
      <w:r>
        <w:t xml:space="preserve"> across. We can see one pulse (which itself is </w:t>
      </w:r>
      <w:r w:rsidR="00922650">
        <w:t>75</w:t>
      </w:r>
      <w:r>
        <w:t xml:space="preserve"> ms</w:t>
      </w:r>
      <w:r w:rsidR="00922650">
        <w:t>.</w:t>
      </w:r>
      <w:r>
        <w:t xml:space="preserve"> long), from the 4 Node Elements.</w:t>
      </w:r>
    </w:p>
    <w:p w:rsidR="00BF60A2" w:rsidRDefault="00B52790" w:rsidP="00F2615F">
      <w:pPr>
        <w:pStyle w:val="Caption"/>
      </w:pPr>
      <w:r>
        <w:rPr>
          <w:noProof/>
          <w:lang w:eastAsia="en-US"/>
        </w:rPr>
        <w:drawing>
          <wp:inline distT="0" distB="0" distL="0" distR="0">
            <wp:extent cx="5943600" cy="2371725"/>
            <wp:effectExtent l="0" t="0" r="0" b="9525"/>
            <wp:docPr id="17" name="Picture 17" descr="C:\Users\ALLANS~1\AppData\Local\Temp\vmware-Allan Schwartz\VMwareDnD\bd59d039\exper 2b, 100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LANS~1\AppData\Local\Temp\vmware-Allan Schwartz\VMwareDnD\bd59d039\exper 2b, 100m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r w:rsidR="00F2615F">
        <w:br/>
        <w:t xml:space="preserve">Figure </w:t>
      </w:r>
      <w:fldSimple w:instr=" SEQ Figure \* ARABIC ">
        <w:r w:rsidR="003C58EA">
          <w:rPr>
            <w:noProof/>
          </w:rPr>
          <w:t>13</w:t>
        </w:r>
      </w:fldSimple>
      <w:r w:rsidR="00F2615F">
        <w:t>: Experiment 2, 100 ms scale</w:t>
      </w:r>
    </w:p>
    <w:p w:rsidR="00922650" w:rsidRDefault="00BF60A2" w:rsidP="00BF60A2">
      <w:r>
        <w:t xml:space="preserve">Notice that in Figure </w:t>
      </w:r>
      <w:r w:rsidR="00922650">
        <w:t>13 above</w:t>
      </w:r>
      <w:r>
        <w:t xml:space="preserve">, it is quite </w:t>
      </w:r>
      <w:r w:rsidR="00922650">
        <w:t>apparent that</w:t>
      </w:r>
      <w:r>
        <w:t xml:space="preserve"> the pulses (in blue, purple, black, </w:t>
      </w:r>
      <w:r w:rsidR="00922650">
        <w:t xml:space="preserve">and </w:t>
      </w:r>
      <w:r>
        <w:t xml:space="preserve">brown) are now </w:t>
      </w:r>
      <w:r w:rsidR="00922650">
        <w:t xml:space="preserve">perfectly </w:t>
      </w:r>
      <w:r>
        <w:t xml:space="preserve">synchronized. </w:t>
      </w:r>
    </w:p>
    <w:p w:rsidR="00BF60A2" w:rsidRDefault="00BF60A2" w:rsidP="00BF60A2">
      <w:r>
        <w:t>We can zoom in again, by another factor of 10. Now the time scale is about 10 ms across.</w:t>
      </w:r>
    </w:p>
    <w:p w:rsidR="00BF60A2" w:rsidRDefault="00BF60A2" w:rsidP="00BF60A2">
      <w:r>
        <w:rPr>
          <w:noProof/>
          <w:lang w:eastAsia="en-US"/>
        </w:rPr>
        <w:drawing>
          <wp:inline distT="0" distB="0" distL="0" distR="0">
            <wp:extent cx="5934075" cy="2371725"/>
            <wp:effectExtent l="0" t="0" r="9525" b="9525"/>
            <wp:docPr id="16" name="Picture 16" descr="C:\Users\ALLANS~1\AppData\Local\Temp\vmware-Allan Schwartz\VMwareDnD\61adfe89\exper 2c, 10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LANS~1\AppData\Local\Temp\vmware-Allan Schwartz\VMwareDnD\61adfe89\exper 2c, 10m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2371725"/>
                    </a:xfrm>
                    <a:prstGeom prst="rect">
                      <a:avLst/>
                    </a:prstGeom>
                    <a:noFill/>
                    <a:ln>
                      <a:noFill/>
                    </a:ln>
                  </pic:spPr>
                </pic:pic>
              </a:graphicData>
            </a:graphic>
          </wp:inline>
        </w:drawing>
      </w:r>
      <w:r w:rsidR="00F2615F">
        <w:br/>
        <w:t>Figure 14: Experiment 2, 10 ms scale</w:t>
      </w:r>
    </w:p>
    <w:p w:rsidR="00BF60A2" w:rsidRDefault="00BF60A2" w:rsidP="00BF60A2"/>
    <w:p w:rsidR="00BF60A2" w:rsidRDefault="00922650" w:rsidP="00BF60A2">
      <w:r>
        <w:t xml:space="preserve">In Figure 14 above, </w:t>
      </w:r>
      <w:r w:rsidR="00BF60A2">
        <w:t>we can see the 8 I2C messages: 4 pairs of a request message followed by a response message. Then, there is a “D2 SYNC” pulse</w:t>
      </w:r>
      <w:r w:rsidR="00B52790">
        <w:t xml:space="preserve">, which is created by the Row Controller, and triggers an interrupt in each of the Node Elements. Then, </w:t>
      </w:r>
      <w:r w:rsidR="00BF60A2">
        <w:t>we can see the Slave pulses</w:t>
      </w:r>
      <w:r w:rsidR="00B52790">
        <w:t xml:space="preserve"> start</w:t>
      </w:r>
      <w:r w:rsidR="00BF60A2">
        <w:t xml:space="preserve"> (in blue, purple, black </w:t>
      </w:r>
      <w:r>
        <w:t xml:space="preserve">and </w:t>
      </w:r>
      <w:r w:rsidR="00BF60A2">
        <w:t>brown)</w:t>
      </w:r>
      <w:r w:rsidR="00B52790">
        <w:t xml:space="preserve"> all </w:t>
      </w:r>
      <w:r>
        <w:t>perfectly</w:t>
      </w:r>
      <w:r w:rsidR="00B52790">
        <w:t xml:space="preserve"> synchronized</w:t>
      </w:r>
      <w:r w:rsidR="00BF60A2">
        <w:t xml:space="preserve">. </w:t>
      </w:r>
    </w:p>
    <w:p w:rsidR="00BF60A2" w:rsidRDefault="00B52790" w:rsidP="00BF60A2">
      <w:r>
        <w:t>Using this technique, the Row Controller can precisely time the execution of all commands to the Node Elements.</w:t>
      </w:r>
    </w:p>
    <w:p w:rsidR="00BF60A2" w:rsidRDefault="006B364C" w:rsidP="00194B6E">
      <w:pPr>
        <w:pStyle w:val="Heading1"/>
      </w:pPr>
      <w:r>
        <w:lastRenderedPageBreak/>
        <w:t>Alternative Architectures</w:t>
      </w:r>
    </w:p>
    <w:p w:rsidR="006B364C" w:rsidRDefault="006B364C" w:rsidP="006B364C">
      <w:r>
        <w:t>Some discussion of the data rates and throughput amounts is necessary. If the Array Controller has to construct and send messages to all 288 Node Elements over I2C, and each 10-byte message and 4-byte response takes a total of 2ms, then it would take the Array Controller almost .5</w:t>
      </w:r>
      <w:r w:rsidR="00FB39DA">
        <w:t>8</w:t>
      </w:r>
      <w:r>
        <w:t xml:space="preserve"> seconds to send all the commands to the Row Controllers, which would then take another </w:t>
      </w:r>
      <w:r w:rsidR="00FB39DA">
        <w:t>48</w:t>
      </w:r>
      <w:r>
        <w:t xml:space="preserve"> ms to communicate with their 24 Node Elements. So this would not be suitable if there was a requirement to communicate commands more often than </w:t>
      </w:r>
      <w:r w:rsidR="0081252E">
        <w:t xml:space="preserve">once </w:t>
      </w:r>
      <w:r>
        <w:t xml:space="preserve">every second. The protocol could </w:t>
      </w:r>
      <w:r w:rsidR="0081252E">
        <w:t>likely</w:t>
      </w:r>
      <w:r>
        <w:t xml:space="preserve"> be optimized to yield</w:t>
      </w:r>
      <w:r w:rsidR="00FB39DA">
        <w:t xml:space="preserve">, at best, </w:t>
      </w:r>
      <w:r>
        <w:t>2</w:t>
      </w:r>
      <w:r w:rsidR="00FB39DA">
        <w:t xml:space="preserve"> or 3</w:t>
      </w:r>
      <w:r>
        <w:t xml:space="preserve"> commands per second.</w:t>
      </w:r>
    </w:p>
    <w:p w:rsidR="006B364C" w:rsidRDefault="006B364C" w:rsidP="006B364C">
      <w:r>
        <w:t>The standard Arduino I2C bus rate uses the slower 100-kHz rate allowed in the spec, which allows for compatibility with more I2C devices. This communication rate could easily be increased to the 400 k-Hz Fast-mode, and this would quadruple our throughput.</w:t>
      </w:r>
      <w:r w:rsidR="00FB39DA">
        <w:t xml:space="preserve"> </w:t>
      </w:r>
    </w:p>
    <w:p w:rsidR="006B364C" w:rsidRDefault="006B364C" w:rsidP="00194B6E">
      <w:pPr>
        <w:pStyle w:val="Heading2"/>
      </w:pPr>
      <w:r>
        <w:t>Using SPI</w:t>
      </w:r>
    </w:p>
    <w:p w:rsidR="006B364C" w:rsidRDefault="006B364C" w:rsidP="006B364C">
      <w:r>
        <w:t xml:space="preserve">The SPI communication bus is considerably faster. In the standard Arduino implementation, the I2C bus speed in 100KHz, and the SPI bus speed is 4Mhz, so its 40 times faster. Using the SPI bus, or using a Hybrid approach of both I2C and SPI bus in the design, we can come up </w:t>
      </w:r>
      <w:r w:rsidR="00FB39DA">
        <w:t xml:space="preserve">with </w:t>
      </w:r>
      <w:r w:rsidR="00FD34E7">
        <w:t>seven alternative</w:t>
      </w:r>
      <w:r>
        <w:t xml:space="preserve"> design</w:t>
      </w:r>
      <w:r w:rsidR="00FD34E7">
        <w:t>s.</w:t>
      </w:r>
    </w:p>
    <w:p w:rsidR="006B364C" w:rsidRDefault="006B364C" w:rsidP="00194B6E">
      <w:pPr>
        <w:pStyle w:val="Heading3"/>
      </w:pPr>
      <w:r>
        <w:t>Array Controller -&gt; Row Controller over SPI; Row Controller -&gt; Node Element over I2C</w:t>
      </w:r>
    </w:p>
    <w:p w:rsidR="006B364C" w:rsidRDefault="006B364C" w:rsidP="006B364C">
      <w:r>
        <w:t>This design would require 3 + 12 comm. signals from the Array Controller. A full set of data from the Array Controller (288 10-byte messages, with 4-byte responses) would take a total of 1</w:t>
      </w:r>
      <w:r w:rsidR="00FB39DA">
        <w:t>4</w:t>
      </w:r>
      <w:r>
        <w:t xml:space="preserve"> ms, then the row controllers would still take </w:t>
      </w:r>
      <w:r w:rsidR="00FB39DA">
        <w:t>48</w:t>
      </w:r>
      <w:r>
        <w:t xml:space="preserve"> ms to communicate with their 24 node Elements. This would allow one comman</w:t>
      </w:r>
      <w:r w:rsidR="00FB39DA">
        <w:t xml:space="preserve">d (to each Node Element) every </w:t>
      </w:r>
      <w:r w:rsidR="00422343">
        <w:t>64</w:t>
      </w:r>
      <w:r>
        <w:t xml:space="preserve"> </w:t>
      </w:r>
      <w:r w:rsidR="00FB39DA">
        <w:t>ms</w:t>
      </w:r>
      <w:r>
        <w:t xml:space="preserve">. Or one command (to each Node Element) every </w:t>
      </w:r>
      <w:r w:rsidR="00422343">
        <w:t>26</w:t>
      </w:r>
      <w:r>
        <w:t xml:space="preserve"> </w:t>
      </w:r>
      <w:r w:rsidR="00422343">
        <w:t>ms</w:t>
      </w:r>
      <w:r>
        <w:t xml:space="preserve"> using I2C Fast mode.</w:t>
      </w:r>
    </w:p>
    <w:p w:rsidR="006B364C" w:rsidRDefault="006B364C" w:rsidP="00194B6E">
      <w:pPr>
        <w:pStyle w:val="Heading3"/>
      </w:pPr>
      <w:r>
        <w:t>Array Controller -&gt; Row Controller over SPI; Row Controller -&gt; Node Element over SPI</w:t>
      </w:r>
    </w:p>
    <w:p w:rsidR="006B364C" w:rsidRDefault="006B364C" w:rsidP="006B364C">
      <w:r>
        <w:t>This design would require 3 + 12 comm. signals from the Array Controller. And also would require 3 + 24 comm. signals from the Row Controller. The Arduino Due is still a good choice for a Row Controller, and has sufficient GPIO bits for this purpose. A full set of data from the Array Controller would still take a total of 1</w:t>
      </w:r>
      <w:r w:rsidR="00FB39DA">
        <w:t>4</w:t>
      </w:r>
      <w:r>
        <w:t xml:space="preserve"> ms, then the row controllers would then take less than 2 ms to communicate with their 24 node Elements. This would allow one command (to each Node Element) every </w:t>
      </w:r>
      <w:r w:rsidR="00FD34E7">
        <w:t>15</w:t>
      </w:r>
      <w:r>
        <w:t xml:space="preserve"> </w:t>
      </w:r>
      <w:r w:rsidR="00FD34E7">
        <w:t>ms</w:t>
      </w:r>
      <w:r>
        <w:t>.</w:t>
      </w:r>
      <w:r w:rsidR="00FD34E7">
        <w:t xml:space="preserve"> This appears to be optimal in terms of communication speed, however, the worst in terms of wiring. Point-to-point wires for all the chip selects would be required.</w:t>
      </w:r>
    </w:p>
    <w:p w:rsidR="006B364C" w:rsidRDefault="006B364C" w:rsidP="00194B6E">
      <w:pPr>
        <w:pStyle w:val="Heading2"/>
      </w:pPr>
      <w:r>
        <w:t>SPI Broadcast Only, no response path</w:t>
      </w:r>
    </w:p>
    <w:p w:rsidR="00FD34E7" w:rsidRDefault="00FD34E7" w:rsidP="006B364C">
      <w:r>
        <w:t xml:space="preserve">We could relax the requirement of bi-directional communication, because actually, only the Array Controller needs to talk to the Node Elements commands. The message response adds no value to the design, except error reporting. </w:t>
      </w:r>
    </w:p>
    <w:p w:rsidR="006B364C" w:rsidRDefault="006B364C" w:rsidP="006B364C">
      <w:r>
        <w:t xml:space="preserve">In this design, the Array Controller would broadcast the packets use SPI as a transport, however, only MOSI and SCLK and SS would be connected, no MISO. The Node Elements would have no way to communicated with the Array Controller. Each Node Element would hear all messages, so each </w:t>
      </w:r>
      <w:r>
        <w:lastRenderedPageBreak/>
        <w:t>message would be addressed to one or more Node Elements in the message</w:t>
      </w:r>
      <w:r w:rsidR="00FD34E7">
        <w:t xml:space="preserve"> bytes</w:t>
      </w:r>
      <w:r>
        <w:t xml:space="preserve">. A full set of data from the Array Controller would take </w:t>
      </w:r>
      <w:r w:rsidR="00BB39E5">
        <w:t>between</w:t>
      </w:r>
      <w:r>
        <w:t xml:space="preserve"> </w:t>
      </w:r>
      <w:r w:rsidR="00FD34E7">
        <w:t xml:space="preserve">2 </w:t>
      </w:r>
      <w:r w:rsidR="00BB39E5">
        <w:t>and</w:t>
      </w:r>
      <w:r w:rsidR="00FD34E7">
        <w:t xml:space="preserve"> 3 ms</w:t>
      </w:r>
      <w:r>
        <w:t xml:space="preserve"> (because no acknowledgement is read). There would be a minimum of signal wires required, and the Row Controllers are not needed (reducing</w:t>
      </w:r>
      <w:r w:rsidR="00BB39E5">
        <w:t xml:space="preserve"> the CPU count from 301 to 289)</w:t>
      </w:r>
      <w:r>
        <w:t>.</w:t>
      </w:r>
    </w:p>
    <w:p w:rsidR="006B364C" w:rsidRDefault="006B364C" w:rsidP="00194B6E">
      <w:pPr>
        <w:pStyle w:val="Heading2"/>
      </w:pPr>
      <w:r>
        <w:t>Using an H-Bridge</w:t>
      </w:r>
    </w:p>
    <w:p w:rsidR="006B364C" w:rsidRDefault="006B364C" w:rsidP="006B364C">
      <w:r>
        <w:t>An H-Bridge is a custom chip, designed to control 1 or more motors; controlling clockwise and counter-clockwise rotation, braking and stopping. One purpose of an H-Bridge is to supply more current to the motor than is possible with a processor GPIO port. Another purpose of an H-Bridge is to off</w:t>
      </w:r>
      <w:r w:rsidR="00BB39E5">
        <w:t>-</w:t>
      </w:r>
      <w:r>
        <w:t>load the processor, and deal with motor commands at a higher level, including doing whatever PWM (pulse-width modulated) commands necessary.</w:t>
      </w:r>
    </w:p>
    <w:p w:rsidR="006B364C" w:rsidRDefault="006B364C" w:rsidP="006B364C">
      <w:r>
        <w:t>A possible design is to construct a Node Element with just an H-Bridge, (such as the TB6612FNG) and a SPI-compatible shift register and latch (such as a 74595).</w:t>
      </w:r>
    </w:p>
    <w:p w:rsidR="006B364C" w:rsidRDefault="006B364C" w:rsidP="006B364C">
      <w:r>
        <w:t>Then each Row Controller would transmit commands to the H-Bridge, via the shift registers. The commands would naturally be synchronized using the Latch mechanism in the shift register. This would eliminate the Arduino Nanos, and reduce the processor count from 301 to 13.</w:t>
      </w:r>
    </w:p>
    <w:p w:rsidR="006B364C" w:rsidRDefault="006B364C" w:rsidP="006B364C">
      <w:r>
        <w:t>Another design possibility would be to eliminate the Row Controllers, and the Array Controller would transmit to all 288 Node 74595 registers, at 4 MHz, or roughly .8 µs per byte</w:t>
      </w:r>
      <w:r w:rsidR="00B44D7E">
        <w:t>.</w:t>
      </w:r>
    </w:p>
    <w:p w:rsidR="00194B6E" w:rsidRDefault="00194B6E" w:rsidP="00194B6E">
      <w:pPr>
        <w:pStyle w:val="Heading2"/>
      </w:pPr>
      <w:r>
        <w:t>Summary</w:t>
      </w:r>
    </w:p>
    <w:p w:rsidR="006B364C" w:rsidRDefault="006B364C" w:rsidP="006B364C">
      <w:r>
        <w:t xml:space="preserve">A summary of these different Architectures and the speeds is in table </w:t>
      </w:r>
      <w:r w:rsidR="00BB39E5">
        <w:t>8</w:t>
      </w:r>
      <w:r>
        <w:t>, below:</w:t>
      </w:r>
    </w:p>
    <w:tbl>
      <w:tblPr>
        <w:tblStyle w:val="TableGrid"/>
        <w:tblW w:w="8815" w:type="dxa"/>
        <w:tblLook w:val="04A0" w:firstRow="1" w:lastRow="0" w:firstColumn="1" w:lastColumn="0" w:noHBand="0" w:noVBand="1"/>
      </w:tblPr>
      <w:tblGrid>
        <w:gridCol w:w="445"/>
        <w:gridCol w:w="1440"/>
        <w:gridCol w:w="2250"/>
        <w:gridCol w:w="1530"/>
        <w:gridCol w:w="1620"/>
        <w:gridCol w:w="1530"/>
      </w:tblGrid>
      <w:tr w:rsidR="00422343" w:rsidRPr="00422343" w:rsidTr="00B44D7E">
        <w:tc>
          <w:tcPr>
            <w:tcW w:w="445" w:type="dxa"/>
          </w:tcPr>
          <w:p w:rsidR="00422343" w:rsidRPr="00422343" w:rsidRDefault="00422343" w:rsidP="00422343">
            <w:pPr>
              <w:rPr>
                <w:b/>
                <w:i/>
              </w:rPr>
            </w:pPr>
          </w:p>
        </w:tc>
        <w:tc>
          <w:tcPr>
            <w:tcW w:w="1440" w:type="dxa"/>
          </w:tcPr>
          <w:p w:rsidR="00422343" w:rsidRPr="00422343" w:rsidRDefault="00422343" w:rsidP="00422343">
            <w:pPr>
              <w:rPr>
                <w:b/>
                <w:i/>
              </w:rPr>
            </w:pPr>
            <w:r w:rsidRPr="00422343">
              <w:rPr>
                <w:b/>
                <w:i/>
              </w:rPr>
              <w:t>Array Cont.   -&gt; Row Cont.</w:t>
            </w:r>
          </w:p>
        </w:tc>
        <w:tc>
          <w:tcPr>
            <w:tcW w:w="2250" w:type="dxa"/>
          </w:tcPr>
          <w:p w:rsidR="00422343" w:rsidRPr="00422343" w:rsidRDefault="00422343" w:rsidP="00422343">
            <w:pPr>
              <w:rPr>
                <w:b/>
                <w:i/>
              </w:rPr>
            </w:pPr>
            <w:r w:rsidRPr="00422343">
              <w:rPr>
                <w:b/>
                <w:i/>
              </w:rPr>
              <w:t>Time for Msgs</w:t>
            </w:r>
          </w:p>
        </w:tc>
        <w:tc>
          <w:tcPr>
            <w:tcW w:w="1530" w:type="dxa"/>
          </w:tcPr>
          <w:p w:rsidR="00422343" w:rsidRPr="00422343" w:rsidRDefault="00422343" w:rsidP="00422343">
            <w:pPr>
              <w:rPr>
                <w:b/>
                <w:i/>
              </w:rPr>
            </w:pPr>
            <w:r w:rsidRPr="00422343">
              <w:rPr>
                <w:b/>
                <w:i/>
              </w:rPr>
              <w:t>Row Con</w:t>
            </w:r>
            <w:r>
              <w:rPr>
                <w:b/>
                <w:i/>
              </w:rPr>
              <w:t>t</w:t>
            </w:r>
            <w:r w:rsidRPr="00422343">
              <w:rPr>
                <w:b/>
                <w:i/>
              </w:rPr>
              <w:t>.</w:t>
            </w:r>
            <w:r w:rsidR="00B44D7E">
              <w:rPr>
                <w:b/>
                <w:i/>
              </w:rPr>
              <w:br/>
            </w:r>
            <w:r w:rsidRPr="00422343">
              <w:rPr>
                <w:b/>
                <w:i/>
              </w:rPr>
              <w:t>-&gt;Nodes</w:t>
            </w:r>
          </w:p>
        </w:tc>
        <w:tc>
          <w:tcPr>
            <w:tcW w:w="1620" w:type="dxa"/>
          </w:tcPr>
          <w:p w:rsidR="00422343" w:rsidRPr="00422343" w:rsidRDefault="00422343" w:rsidP="00422343">
            <w:pPr>
              <w:rPr>
                <w:b/>
                <w:i/>
              </w:rPr>
            </w:pPr>
            <w:r w:rsidRPr="00422343">
              <w:rPr>
                <w:b/>
                <w:i/>
              </w:rPr>
              <w:t>Time for Msgs</w:t>
            </w:r>
          </w:p>
        </w:tc>
        <w:tc>
          <w:tcPr>
            <w:tcW w:w="1530" w:type="dxa"/>
          </w:tcPr>
          <w:p w:rsidR="00422343" w:rsidRPr="00422343" w:rsidRDefault="00422343" w:rsidP="00422343">
            <w:pPr>
              <w:rPr>
                <w:b/>
                <w:i/>
              </w:rPr>
            </w:pPr>
            <w:r w:rsidRPr="00422343">
              <w:rPr>
                <w:b/>
                <w:i/>
              </w:rPr>
              <w:t>total all msgs</w:t>
            </w:r>
          </w:p>
        </w:tc>
      </w:tr>
      <w:tr w:rsidR="00422343" w:rsidTr="00B44D7E">
        <w:tc>
          <w:tcPr>
            <w:tcW w:w="445" w:type="dxa"/>
          </w:tcPr>
          <w:p w:rsidR="00422343" w:rsidRDefault="00422343" w:rsidP="00422343">
            <w:r>
              <w:t>1</w:t>
            </w:r>
          </w:p>
        </w:tc>
        <w:tc>
          <w:tcPr>
            <w:tcW w:w="1440" w:type="dxa"/>
          </w:tcPr>
          <w:p w:rsidR="00422343" w:rsidRDefault="00422343" w:rsidP="00422343">
            <w:r>
              <w:t>100-kHz I</w:t>
            </w:r>
            <w:r w:rsidRPr="006B364C">
              <w:rPr>
                <w:vertAlign w:val="superscript"/>
              </w:rPr>
              <w:t>2</w:t>
            </w:r>
            <w:r>
              <w:t>C</w:t>
            </w:r>
          </w:p>
        </w:tc>
        <w:tc>
          <w:tcPr>
            <w:tcW w:w="2250" w:type="dxa"/>
          </w:tcPr>
          <w:p w:rsidR="00422343" w:rsidRDefault="00422343" w:rsidP="00422343">
            <w:r>
              <w:t>2 ms * 288</w:t>
            </w:r>
          </w:p>
        </w:tc>
        <w:tc>
          <w:tcPr>
            <w:tcW w:w="1530" w:type="dxa"/>
          </w:tcPr>
          <w:p w:rsidR="00422343" w:rsidRDefault="00422343" w:rsidP="00422343">
            <w:r>
              <w:t>100-kHz I</w:t>
            </w:r>
            <w:r w:rsidRPr="006B364C">
              <w:rPr>
                <w:vertAlign w:val="superscript"/>
              </w:rPr>
              <w:t>2</w:t>
            </w:r>
            <w:r>
              <w:t>C</w:t>
            </w:r>
          </w:p>
        </w:tc>
        <w:tc>
          <w:tcPr>
            <w:tcW w:w="1620" w:type="dxa"/>
          </w:tcPr>
          <w:p w:rsidR="00422343" w:rsidRDefault="00422343" w:rsidP="00422343">
            <w:r>
              <w:t>2 ms * 24</w:t>
            </w:r>
          </w:p>
        </w:tc>
        <w:tc>
          <w:tcPr>
            <w:tcW w:w="1530" w:type="dxa"/>
          </w:tcPr>
          <w:p w:rsidR="00422343" w:rsidRDefault="00422343" w:rsidP="00422343">
            <w:r>
              <w:t>624 ms</w:t>
            </w:r>
          </w:p>
        </w:tc>
      </w:tr>
      <w:tr w:rsidR="00422343" w:rsidTr="00B44D7E">
        <w:tc>
          <w:tcPr>
            <w:tcW w:w="445" w:type="dxa"/>
          </w:tcPr>
          <w:p w:rsidR="00422343" w:rsidRDefault="00422343" w:rsidP="00422343">
            <w:r>
              <w:t>2</w:t>
            </w:r>
          </w:p>
        </w:tc>
        <w:tc>
          <w:tcPr>
            <w:tcW w:w="1440" w:type="dxa"/>
          </w:tcPr>
          <w:p w:rsidR="00422343" w:rsidRDefault="00422343" w:rsidP="00422343">
            <w:r>
              <w:t>400-kHz I</w:t>
            </w:r>
            <w:r w:rsidRPr="006B364C">
              <w:rPr>
                <w:vertAlign w:val="superscript"/>
              </w:rPr>
              <w:t>2</w:t>
            </w:r>
            <w:r>
              <w:t>C</w:t>
            </w:r>
          </w:p>
        </w:tc>
        <w:tc>
          <w:tcPr>
            <w:tcW w:w="2250" w:type="dxa"/>
          </w:tcPr>
          <w:p w:rsidR="00422343" w:rsidRDefault="00422343" w:rsidP="00422343">
            <w:r>
              <w:t>.5 ms * 288</w:t>
            </w:r>
          </w:p>
        </w:tc>
        <w:tc>
          <w:tcPr>
            <w:tcW w:w="1530" w:type="dxa"/>
          </w:tcPr>
          <w:p w:rsidR="00422343" w:rsidRDefault="00422343" w:rsidP="00422343">
            <w:r>
              <w:t>400-kHz I</w:t>
            </w:r>
            <w:r w:rsidRPr="006B364C">
              <w:rPr>
                <w:vertAlign w:val="superscript"/>
              </w:rPr>
              <w:t>2</w:t>
            </w:r>
            <w:r>
              <w:t>C</w:t>
            </w:r>
          </w:p>
        </w:tc>
        <w:tc>
          <w:tcPr>
            <w:tcW w:w="1620" w:type="dxa"/>
          </w:tcPr>
          <w:p w:rsidR="00422343" w:rsidRDefault="00422343" w:rsidP="00422343">
            <w:r>
              <w:t>.5 ms * 24</w:t>
            </w:r>
          </w:p>
        </w:tc>
        <w:tc>
          <w:tcPr>
            <w:tcW w:w="1530" w:type="dxa"/>
          </w:tcPr>
          <w:p w:rsidR="00422343" w:rsidRDefault="00422343" w:rsidP="00422343">
            <w:r>
              <w:t>156 ms</w:t>
            </w:r>
          </w:p>
        </w:tc>
      </w:tr>
      <w:tr w:rsidR="00422343" w:rsidTr="00B44D7E">
        <w:tc>
          <w:tcPr>
            <w:tcW w:w="445" w:type="dxa"/>
          </w:tcPr>
          <w:p w:rsidR="00422343" w:rsidRDefault="00422343" w:rsidP="00422343">
            <w:r>
              <w:t>3</w:t>
            </w:r>
          </w:p>
        </w:tc>
        <w:tc>
          <w:tcPr>
            <w:tcW w:w="1440" w:type="dxa"/>
          </w:tcPr>
          <w:p w:rsidR="00422343" w:rsidRDefault="00422343" w:rsidP="00422343">
            <w:r>
              <w:t>4-Mhz SPI</w:t>
            </w:r>
          </w:p>
        </w:tc>
        <w:tc>
          <w:tcPr>
            <w:tcW w:w="2250" w:type="dxa"/>
          </w:tcPr>
          <w:p w:rsidR="00422343" w:rsidRDefault="00422343" w:rsidP="00422343">
            <w:r>
              <w:t>.05 ms * 288</w:t>
            </w:r>
          </w:p>
        </w:tc>
        <w:tc>
          <w:tcPr>
            <w:tcW w:w="1530" w:type="dxa"/>
          </w:tcPr>
          <w:p w:rsidR="00422343" w:rsidRDefault="00422343" w:rsidP="00422343">
            <w:r>
              <w:t>1</w:t>
            </w:r>
            <w:r>
              <w:t>00-kHz I</w:t>
            </w:r>
            <w:r w:rsidRPr="006B364C">
              <w:rPr>
                <w:vertAlign w:val="superscript"/>
              </w:rPr>
              <w:t>2</w:t>
            </w:r>
            <w:r>
              <w:t>C</w:t>
            </w:r>
          </w:p>
        </w:tc>
        <w:tc>
          <w:tcPr>
            <w:tcW w:w="1620" w:type="dxa"/>
          </w:tcPr>
          <w:p w:rsidR="00422343" w:rsidRDefault="00422343" w:rsidP="00422343">
            <w:r>
              <w:t>2 ms * 24</w:t>
            </w:r>
          </w:p>
        </w:tc>
        <w:tc>
          <w:tcPr>
            <w:tcW w:w="1530" w:type="dxa"/>
          </w:tcPr>
          <w:p w:rsidR="00422343" w:rsidRDefault="00422343" w:rsidP="00422343">
            <w:r>
              <w:t>62</w:t>
            </w:r>
            <w:r>
              <w:t xml:space="preserve"> ms</w:t>
            </w:r>
          </w:p>
        </w:tc>
      </w:tr>
      <w:tr w:rsidR="00422343" w:rsidTr="00B44D7E">
        <w:tc>
          <w:tcPr>
            <w:tcW w:w="445" w:type="dxa"/>
          </w:tcPr>
          <w:p w:rsidR="00422343" w:rsidRDefault="00422343" w:rsidP="00422343">
            <w:r>
              <w:t>4</w:t>
            </w:r>
          </w:p>
        </w:tc>
        <w:tc>
          <w:tcPr>
            <w:tcW w:w="1440" w:type="dxa"/>
          </w:tcPr>
          <w:p w:rsidR="00422343" w:rsidRDefault="00422343" w:rsidP="00422343">
            <w:r>
              <w:t>4-Mhz SPI</w:t>
            </w:r>
          </w:p>
        </w:tc>
        <w:tc>
          <w:tcPr>
            <w:tcW w:w="2250" w:type="dxa"/>
          </w:tcPr>
          <w:p w:rsidR="00422343" w:rsidRDefault="00422343" w:rsidP="00422343">
            <w:r>
              <w:t>.05 ms * 288</w:t>
            </w:r>
          </w:p>
        </w:tc>
        <w:tc>
          <w:tcPr>
            <w:tcW w:w="1530" w:type="dxa"/>
          </w:tcPr>
          <w:p w:rsidR="00422343" w:rsidRDefault="00422343" w:rsidP="00422343">
            <w:r>
              <w:t>400-kHz I</w:t>
            </w:r>
            <w:r w:rsidRPr="006B364C">
              <w:rPr>
                <w:vertAlign w:val="superscript"/>
              </w:rPr>
              <w:t>2</w:t>
            </w:r>
            <w:r>
              <w:t>C</w:t>
            </w:r>
          </w:p>
        </w:tc>
        <w:tc>
          <w:tcPr>
            <w:tcW w:w="1620" w:type="dxa"/>
          </w:tcPr>
          <w:p w:rsidR="00422343" w:rsidRDefault="00422343" w:rsidP="00422343">
            <w:r>
              <w:t>.5 ms * 24</w:t>
            </w:r>
          </w:p>
        </w:tc>
        <w:tc>
          <w:tcPr>
            <w:tcW w:w="1530" w:type="dxa"/>
          </w:tcPr>
          <w:p w:rsidR="00422343" w:rsidRDefault="00422343" w:rsidP="00422343">
            <w:r>
              <w:t>26.4 ms</w:t>
            </w:r>
          </w:p>
        </w:tc>
      </w:tr>
      <w:tr w:rsidR="00422343" w:rsidTr="00B44D7E">
        <w:tc>
          <w:tcPr>
            <w:tcW w:w="445" w:type="dxa"/>
          </w:tcPr>
          <w:p w:rsidR="00422343" w:rsidRDefault="00422343" w:rsidP="00422343">
            <w:r>
              <w:t>5</w:t>
            </w:r>
          </w:p>
        </w:tc>
        <w:tc>
          <w:tcPr>
            <w:tcW w:w="1440" w:type="dxa"/>
          </w:tcPr>
          <w:p w:rsidR="00422343" w:rsidRDefault="00422343" w:rsidP="00422343">
            <w:r>
              <w:t>4-Mhz SPI</w:t>
            </w:r>
          </w:p>
        </w:tc>
        <w:tc>
          <w:tcPr>
            <w:tcW w:w="2250" w:type="dxa"/>
          </w:tcPr>
          <w:p w:rsidR="00422343" w:rsidRDefault="00422343" w:rsidP="00422343">
            <w:r>
              <w:t>.05 ms * 288</w:t>
            </w:r>
          </w:p>
        </w:tc>
        <w:tc>
          <w:tcPr>
            <w:tcW w:w="1530" w:type="dxa"/>
          </w:tcPr>
          <w:p w:rsidR="00422343" w:rsidRDefault="00422343" w:rsidP="00422343">
            <w:r>
              <w:t>4-Mhz SPI</w:t>
            </w:r>
          </w:p>
        </w:tc>
        <w:tc>
          <w:tcPr>
            <w:tcW w:w="1620" w:type="dxa"/>
          </w:tcPr>
          <w:p w:rsidR="00422343" w:rsidRDefault="00422343" w:rsidP="00422343">
            <w:r>
              <w:t>.05 ms * 24</w:t>
            </w:r>
          </w:p>
        </w:tc>
        <w:tc>
          <w:tcPr>
            <w:tcW w:w="1530" w:type="dxa"/>
          </w:tcPr>
          <w:p w:rsidR="00422343" w:rsidRDefault="00422343" w:rsidP="00FD34E7">
            <w:r>
              <w:t>1</w:t>
            </w:r>
            <w:r w:rsidR="00FD34E7">
              <w:t>5</w:t>
            </w:r>
            <w:r>
              <w:t>.6</w:t>
            </w:r>
            <w:r w:rsidR="00FD34E7">
              <w:t xml:space="preserve"> ms</w:t>
            </w:r>
          </w:p>
        </w:tc>
      </w:tr>
      <w:tr w:rsidR="00422343" w:rsidRPr="00422343" w:rsidTr="00B44D7E">
        <w:tc>
          <w:tcPr>
            <w:tcW w:w="445" w:type="dxa"/>
          </w:tcPr>
          <w:p w:rsidR="00422343" w:rsidRPr="00422343" w:rsidRDefault="00422343" w:rsidP="00422343">
            <w:pPr>
              <w:rPr>
                <w:b/>
                <w:i/>
              </w:rPr>
            </w:pPr>
          </w:p>
        </w:tc>
        <w:tc>
          <w:tcPr>
            <w:tcW w:w="1440" w:type="dxa"/>
          </w:tcPr>
          <w:p w:rsidR="00422343" w:rsidRPr="00422343" w:rsidRDefault="00422343" w:rsidP="00422343">
            <w:pPr>
              <w:rPr>
                <w:b/>
                <w:i/>
              </w:rPr>
            </w:pPr>
          </w:p>
        </w:tc>
        <w:tc>
          <w:tcPr>
            <w:tcW w:w="2250" w:type="dxa"/>
          </w:tcPr>
          <w:p w:rsidR="00422343" w:rsidRPr="00422343" w:rsidRDefault="00422343" w:rsidP="00422343">
            <w:pPr>
              <w:rPr>
                <w:b/>
                <w:i/>
              </w:rPr>
            </w:pPr>
          </w:p>
        </w:tc>
        <w:tc>
          <w:tcPr>
            <w:tcW w:w="1530" w:type="dxa"/>
          </w:tcPr>
          <w:p w:rsidR="00422343" w:rsidRPr="00422343" w:rsidRDefault="00422343" w:rsidP="00422343">
            <w:pPr>
              <w:rPr>
                <w:b/>
                <w:i/>
              </w:rPr>
            </w:pPr>
            <w:r w:rsidRPr="00422343">
              <w:rPr>
                <w:b/>
                <w:i/>
              </w:rPr>
              <w:t>Array Con</w:t>
            </w:r>
            <w:r>
              <w:rPr>
                <w:b/>
                <w:i/>
              </w:rPr>
              <w:t>t</w:t>
            </w:r>
            <w:r w:rsidRPr="00422343">
              <w:rPr>
                <w:b/>
                <w:i/>
              </w:rPr>
              <w:t>.</w:t>
            </w:r>
            <w:r w:rsidR="00B44D7E">
              <w:rPr>
                <w:b/>
                <w:i/>
              </w:rPr>
              <w:br/>
            </w:r>
            <w:r w:rsidRPr="00422343">
              <w:rPr>
                <w:b/>
                <w:i/>
              </w:rPr>
              <w:t>-&gt;Nodes</w:t>
            </w:r>
          </w:p>
        </w:tc>
        <w:tc>
          <w:tcPr>
            <w:tcW w:w="1620" w:type="dxa"/>
          </w:tcPr>
          <w:p w:rsidR="00422343" w:rsidRPr="00422343" w:rsidRDefault="00422343" w:rsidP="00422343">
            <w:pPr>
              <w:rPr>
                <w:b/>
                <w:i/>
              </w:rPr>
            </w:pPr>
          </w:p>
        </w:tc>
        <w:tc>
          <w:tcPr>
            <w:tcW w:w="1530" w:type="dxa"/>
          </w:tcPr>
          <w:p w:rsidR="00422343" w:rsidRPr="00422343" w:rsidRDefault="00422343" w:rsidP="00422343">
            <w:pPr>
              <w:rPr>
                <w:b/>
                <w:i/>
              </w:rPr>
            </w:pPr>
          </w:p>
        </w:tc>
      </w:tr>
      <w:tr w:rsidR="00422343" w:rsidTr="00B44D7E">
        <w:tc>
          <w:tcPr>
            <w:tcW w:w="445" w:type="dxa"/>
          </w:tcPr>
          <w:p w:rsidR="00422343" w:rsidRDefault="00422343" w:rsidP="00422343">
            <w:r>
              <w:t>6</w:t>
            </w:r>
          </w:p>
        </w:tc>
        <w:tc>
          <w:tcPr>
            <w:tcW w:w="1440" w:type="dxa"/>
          </w:tcPr>
          <w:p w:rsidR="00422343" w:rsidRDefault="00422343" w:rsidP="00422343"/>
        </w:tc>
        <w:tc>
          <w:tcPr>
            <w:tcW w:w="2250" w:type="dxa"/>
          </w:tcPr>
          <w:p w:rsidR="00422343" w:rsidRDefault="00422343" w:rsidP="00422343">
            <w:r>
              <w:t>V</w:t>
            </w:r>
            <w:r w:rsidR="00B44D7E">
              <w:t>ia</w:t>
            </w:r>
            <w:r>
              <w:t xml:space="preserve"> Broadcast SPI</w:t>
            </w:r>
            <w:r w:rsidR="00B44D7E">
              <w:t>,</w:t>
            </w:r>
            <w:r w:rsidR="00B44D7E">
              <w:br/>
              <w:t>10 byte msgs</w:t>
            </w:r>
          </w:p>
        </w:tc>
        <w:tc>
          <w:tcPr>
            <w:tcW w:w="1530" w:type="dxa"/>
          </w:tcPr>
          <w:p w:rsidR="00422343" w:rsidRDefault="00422343" w:rsidP="00422343">
            <w:r>
              <w:t>4-Mhz SPI</w:t>
            </w:r>
          </w:p>
        </w:tc>
        <w:tc>
          <w:tcPr>
            <w:tcW w:w="1620" w:type="dxa"/>
          </w:tcPr>
          <w:p w:rsidR="00422343" w:rsidRDefault="00BB39E5" w:rsidP="00422343">
            <w:r>
              <w:t>8</w:t>
            </w:r>
            <w:r w:rsidR="00422343">
              <w:t xml:space="preserve"> µs * 288</w:t>
            </w:r>
          </w:p>
        </w:tc>
        <w:tc>
          <w:tcPr>
            <w:tcW w:w="1530" w:type="dxa"/>
          </w:tcPr>
          <w:p w:rsidR="00422343" w:rsidRDefault="00BB39E5" w:rsidP="00422343">
            <w:r>
              <w:t>2.5</w:t>
            </w:r>
            <w:r w:rsidR="00FD34E7">
              <w:t xml:space="preserve"> ms</w:t>
            </w:r>
          </w:p>
        </w:tc>
      </w:tr>
      <w:tr w:rsidR="00422343" w:rsidTr="00B44D7E">
        <w:tc>
          <w:tcPr>
            <w:tcW w:w="445" w:type="dxa"/>
          </w:tcPr>
          <w:p w:rsidR="00422343" w:rsidRDefault="00422343" w:rsidP="00422343">
            <w:r>
              <w:t>7</w:t>
            </w:r>
          </w:p>
        </w:tc>
        <w:tc>
          <w:tcPr>
            <w:tcW w:w="1440" w:type="dxa"/>
          </w:tcPr>
          <w:p w:rsidR="00422343" w:rsidRDefault="00422343" w:rsidP="00422343"/>
        </w:tc>
        <w:tc>
          <w:tcPr>
            <w:tcW w:w="2250" w:type="dxa"/>
          </w:tcPr>
          <w:p w:rsidR="00422343" w:rsidRDefault="00B44D7E" w:rsidP="00422343">
            <w:r>
              <w:t>Via 74595 &amp;</w:t>
            </w:r>
            <w:r w:rsidR="00422343">
              <w:t xml:space="preserve"> H-Bridge</w:t>
            </w:r>
            <w:r>
              <w:t>,</w:t>
            </w:r>
            <w:r>
              <w:br/>
              <w:t>1 byte per H-Bridge</w:t>
            </w:r>
          </w:p>
        </w:tc>
        <w:tc>
          <w:tcPr>
            <w:tcW w:w="1530" w:type="dxa"/>
          </w:tcPr>
          <w:p w:rsidR="00422343" w:rsidRDefault="00422343" w:rsidP="00422343">
            <w:r>
              <w:t>4-Mhz SPI</w:t>
            </w:r>
          </w:p>
        </w:tc>
        <w:tc>
          <w:tcPr>
            <w:tcW w:w="1620" w:type="dxa"/>
          </w:tcPr>
          <w:p w:rsidR="00422343" w:rsidRDefault="00422343" w:rsidP="00422343">
            <w:r>
              <w:t>.8 µs</w:t>
            </w:r>
            <w:r>
              <w:t xml:space="preserve"> * 288</w:t>
            </w:r>
          </w:p>
        </w:tc>
        <w:tc>
          <w:tcPr>
            <w:tcW w:w="1530" w:type="dxa"/>
          </w:tcPr>
          <w:p w:rsidR="00422343" w:rsidRDefault="00B44D7E" w:rsidP="00422343">
            <w:r>
              <w:t>.25 ms</w:t>
            </w:r>
          </w:p>
        </w:tc>
      </w:tr>
    </w:tbl>
    <w:p w:rsidR="006B364C" w:rsidRDefault="00194B6E" w:rsidP="00194B6E">
      <w:pPr>
        <w:pStyle w:val="Caption"/>
      </w:pPr>
      <w:r>
        <w:br/>
        <w:t xml:space="preserve">Table </w:t>
      </w:r>
      <w:fldSimple w:instr=" SEQ Table \* ARABIC ">
        <w:r>
          <w:rPr>
            <w:noProof/>
          </w:rPr>
          <w:t>8</w:t>
        </w:r>
      </w:fldSimple>
      <w:r>
        <w:t>: Architecture Comparison, speeds</w:t>
      </w:r>
    </w:p>
    <w:p w:rsidR="006B364C" w:rsidRDefault="00BB39E5" w:rsidP="006B364C">
      <w:r>
        <w:t xml:space="preserve">Note that </w:t>
      </w:r>
      <w:r w:rsidR="0081252E">
        <w:t>we are considering t</w:t>
      </w:r>
      <w:r>
        <w:t xml:space="preserve">he case </w:t>
      </w:r>
      <w:r w:rsidR="0081252E">
        <w:t>where the</w:t>
      </w:r>
      <w:r>
        <w:t xml:space="preserve"> Array Controller sending individua</w:t>
      </w:r>
      <w:r w:rsidR="0081252E">
        <w:t>l messages to each Node Element, every time a message is to be sent.</w:t>
      </w:r>
      <w:r>
        <w:t xml:space="preserve"> There might also be a way to leverage the fact that many messages </w:t>
      </w:r>
      <w:r w:rsidR="0081252E">
        <w:t>will</w:t>
      </w:r>
      <w:r>
        <w:t xml:space="preserve"> be the same. A </w:t>
      </w:r>
      <w:r w:rsidR="00B44D7E">
        <w:t>form</w:t>
      </w:r>
      <w:r>
        <w:t xml:space="preserve"> of</w:t>
      </w:r>
      <w:r w:rsidR="00B44D7E">
        <w:t xml:space="preserve"> a</w:t>
      </w:r>
      <w:r w:rsidR="0081252E">
        <w:t xml:space="preserve"> broadcast protocol, or wild-carded node addresses </w:t>
      </w:r>
      <w:r>
        <w:t>could be invented, to further reduce message traffic.</w:t>
      </w:r>
    </w:p>
    <w:p w:rsidR="00BB39E5" w:rsidRPr="006B364C" w:rsidRDefault="00BB39E5" w:rsidP="006B364C"/>
    <w:p w:rsidR="006B364C" w:rsidRDefault="006B364C" w:rsidP="00194B6E">
      <w:pPr>
        <w:pStyle w:val="Heading1"/>
      </w:pPr>
      <w:r>
        <w:lastRenderedPageBreak/>
        <w:t>Conclusions</w:t>
      </w:r>
    </w:p>
    <w:p w:rsidR="00B52790" w:rsidRDefault="00B52790" w:rsidP="00272470">
      <w:r>
        <w:t>Using this</w:t>
      </w:r>
      <w:r w:rsidR="0081252E">
        <w:t xml:space="preserve"> array</w:t>
      </w:r>
      <w:r>
        <w:t xml:space="preserve"> architecture, </w:t>
      </w:r>
      <w:r w:rsidR="00922650">
        <w:t>with</w:t>
      </w:r>
      <w:r>
        <w:t xml:space="preserve"> </w:t>
      </w:r>
      <w:r w:rsidR="0081252E">
        <w:t>a</w:t>
      </w:r>
      <w:r>
        <w:t xml:space="preserve"> hierarchy of </w:t>
      </w:r>
      <w:r w:rsidRPr="00922650">
        <w:rPr>
          <w:i/>
        </w:rPr>
        <w:t>Array Controller</w:t>
      </w:r>
      <w:r>
        <w:t xml:space="preserve">, </w:t>
      </w:r>
      <w:r w:rsidRPr="00922650">
        <w:rPr>
          <w:i/>
        </w:rPr>
        <w:t>Row Controller</w:t>
      </w:r>
      <w:r>
        <w:t xml:space="preserve">, and </w:t>
      </w:r>
      <w:r w:rsidRPr="00922650">
        <w:rPr>
          <w:i/>
        </w:rPr>
        <w:t>Node Elements</w:t>
      </w:r>
      <w:r>
        <w:t>, we can produce coordinated synchronized</w:t>
      </w:r>
      <w:r w:rsidR="00F42BC1">
        <w:t xml:space="preserve"> LED pulses or other GPIO actuated devices, such as stepper motor.</w:t>
      </w:r>
      <w:r w:rsidR="00BB39E5">
        <w:t xml:space="preserve"> Messages to all 288 Node Elements using 100-kHz I2C would be relatively slow, approximately ½ second. </w:t>
      </w:r>
      <w:r w:rsidR="00B44D7E">
        <w:t xml:space="preserve">The SPI bus promises much faster communication and better throughput. </w:t>
      </w:r>
      <w:r w:rsidR="00BB39E5">
        <w:t>A</w:t>
      </w:r>
      <w:r w:rsidR="00B44D7E">
        <w:t xml:space="preserve">dditional research is required to find the optimal design. </w:t>
      </w:r>
    </w:p>
    <w:p w:rsidR="00356BD1" w:rsidRDefault="00356BD1" w:rsidP="00BB39E5">
      <w:pPr>
        <w:pStyle w:val="Heading2"/>
      </w:pPr>
      <w:bookmarkStart w:id="0" w:name="_GoBack"/>
      <w:bookmarkEnd w:id="0"/>
      <w:r>
        <w:t xml:space="preserve">Future </w:t>
      </w:r>
      <w:r w:rsidR="00B44D7E">
        <w:t>Research</w:t>
      </w:r>
    </w:p>
    <w:p w:rsidR="00356BD1" w:rsidRDefault="0081252E" w:rsidP="00BB0231">
      <w:r>
        <w:t>T</w:t>
      </w:r>
      <w:r w:rsidR="00356BD1">
        <w:t>hree sets of experi</w:t>
      </w:r>
      <w:r w:rsidR="00BB39E5">
        <w:t xml:space="preserve">ments </w:t>
      </w:r>
      <w:r>
        <w:t xml:space="preserve">would </w:t>
      </w:r>
      <w:r w:rsidR="00BB39E5">
        <w:t>move us closer to the final design</w:t>
      </w:r>
    </w:p>
    <w:p w:rsidR="00BB39E5" w:rsidRDefault="00BB39E5" w:rsidP="00BB39E5">
      <w:pPr>
        <w:pStyle w:val="ListParagraph"/>
        <w:numPr>
          <w:ilvl w:val="0"/>
          <w:numId w:val="15"/>
        </w:numPr>
      </w:pPr>
      <w:r>
        <w:t xml:space="preserve">Redo </w:t>
      </w:r>
      <w:r w:rsidR="00B44D7E">
        <w:t>the experiments in Section 5.3 and 5.4 using th</w:t>
      </w:r>
      <w:r w:rsidR="0081252E">
        <w:t>e SPI bus instead of I2C.</w:t>
      </w:r>
    </w:p>
    <w:p w:rsidR="00BB39E5" w:rsidRDefault="00BB39E5" w:rsidP="00BB39E5">
      <w:pPr>
        <w:pStyle w:val="ListParagraph"/>
        <w:numPr>
          <w:ilvl w:val="0"/>
          <w:numId w:val="15"/>
        </w:numPr>
      </w:pPr>
      <w:r>
        <w:t>Experiment with the TB6612FNG H-Bridge.</w:t>
      </w:r>
    </w:p>
    <w:p w:rsidR="00356BD1" w:rsidRDefault="00356BD1" w:rsidP="00356BD1">
      <w:pPr>
        <w:pStyle w:val="ListParagraph"/>
        <w:numPr>
          <w:ilvl w:val="0"/>
          <w:numId w:val="15"/>
        </w:numPr>
      </w:pPr>
      <w:r>
        <w:t xml:space="preserve">Experiment with the actual stepper motor, and </w:t>
      </w:r>
      <w:r w:rsidR="00BB39E5">
        <w:t>verify</w:t>
      </w:r>
      <w:r>
        <w:t xml:space="preserve"> the Nano can control it. Design a hig</w:t>
      </w:r>
      <w:r w:rsidR="00BB39E5">
        <w:t>her level command set to operate the stepper motors</w:t>
      </w:r>
      <w:r>
        <w:t>.</w:t>
      </w:r>
    </w:p>
    <w:p w:rsidR="007C5CC7" w:rsidRDefault="007C5CC7" w:rsidP="00BB0231"/>
    <w:p w:rsidR="00BB0231" w:rsidRDefault="00BB0231" w:rsidP="00BB0231"/>
    <w:p w:rsidR="00272470" w:rsidRDefault="00272470" w:rsidP="00535EE6"/>
    <w:p w:rsidR="00535EE6" w:rsidRPr="00535EE6" w:rsidRDefault="00535EE6" w:rsidP="00535EE6"/>
    <w:p w:rsidR="003A66E5" w:rsidRDefault="003A66E5" w:rsidP="00734F20"/>
    <w:p w:rsidR="00734F20" w:rsidRDefault="00734F20" w:rsidP="007C6A1D"/>
    <w:p w:rsidR="00734F20" w:rsidRDefault="00734F20" w:rsidP="007C6A1D"/>
    <w:p w:rsidR="00734F20" w:rsidRDefault="00734F20" w:rsidP="007C6A1D"/>
    <w:sectPr w:rsidR="00734F2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364C" w:rsidRDefault="006B364C">
      <w:pPr>
        <w:spacing w:after="0" w:line="240" w:lineRule="auto"/>
      </w:pPr>
      <w:r>
        <w:separator/>
      </w:r>
    </w:p>
  </w:endnote>
  <w:endnote w:type="continuationSeparator" w:id="0">
    <w:p w:rsidR="006B364C" w:rsidRDefault="006B3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364C" w:rsidRDefault="006B364C">
      <w:pPr>
        <w:spacing w:after="0" w:line="240" w:lineRule="auto"/>
      </w:pPr>
      <w:r>
        <w:separator/>
      </w:r>
    </w:p>
  </w:footnote>
  <w:footnote w:type="continuationSeparator" w:id="0">
    <w:p w:rsidR="006B364C" w:rsidRDefault="006B36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8443C0"/>
    <w:multiLevelType w:val="hybridMultilevel"/>
    <w:tmpl w:val="AEEC38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AA4E51"/>
    <w:multiLevelType w:val="hybridMultilevel"/>
    <w:tmpl w:val="808AA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9A52F2"/>
    <w:multiLevelType w:val="multilevel"/>
    <w:tmpl w:val="BB982656"/>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576"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3"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986451"/>
    <w:multiLevelType w:val="hybridMultilevel"/>
    <w:tmpl w:val="9F24C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4"/>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16385"/>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ACE"/>
    <w:rsid w:val="00060D6E"/>
    <w:rsid w:val="000C4386"/>
    <w:rsid w:val="00121F5B"/>
    <w:rsid w:val="00194B6E"/>
    <w:rsid w:val="001C4DF5"/>
    <w:rsid w:val="001D20B8"/>
    <w:rsid w:val="0021483F"/>
    <w:rsid w:val="00223ACE"/>
    <w:rsid w:val="00250438"/>
    <w:rsid w:val="00272470"/>
    <w:rsid w:val="002D798A"/>
    <w:rsid w:val="002E3093"/>
    <w:rsid w:val="00303727"/>
    <w:rsid w:val="00356BD1"/>
    <w:rsid w:val="00357953"/>
    <w:rsid w:val="003831A9"/>
    <w:rsid w:val="003966BA"/>
    <w:rsid w:val="003A66E5"/>
    <w:rsid w:val="003B053D"/>
    <w:rsid w:val="003C58EA"/>
    <w:rsid w:val="00422343"/>
    <w:rsid w:val="00482364"/>
    <w:rsid w:val="004B2435"/>
    <w:rsid w:val="004F6440"/>
    <w:rsid w:val="00504181"/>
    <w:rsid w:val="005223A3"/>
    <w:rsid w:val="005354DC"/>
    <w:rsid w:val="00535EE6"/>
    <w:rsid w:val="00545F50"/>
    <w:rsid w:val="00555F28"/>
    <w:rsid w:val="00596EE4"/>
    <w:rsid w:val="005E6E5D"/>
    <w:rsid w:val="00602C60"/>
    <w:rsid w:val="00611098"/>
    <w:rsid w:val="00696FB9"/>
    <w:rsid w:val="006B364C"/>
    <w:rsid w:val="006E68A3"/>
    <w:rsid w:val="00713AEF"/>
    <w:rsid w:val="00734F20"/>
    <w:rsid w:val="007A4708"/>
    <w:rsid w:val="007B33A9"/>
    <w:rsid w:val="007C5CC7"/>
    <w:rsid w:val="007C6A1D"/>
    <w:rsid w:val="007D64E5"/>
    <w:rsid w:val="008123A8"/>
    <w:rsid w:val="0081252E"/>
    <w:rsid w:val="008775EC"/>
    <w:rsid w:val="008A2CE3"/>
    <w:rsid w:val="00905BEC"/>
    <w:rsid w:val="00915CDC"/>
    <w:rsid w:val="00916714"/>
    <w:rsid w:val="00922650"/>
    <w:rsid w:val="00953049"/>
    <w:rsid w:val="00993A22"/>
    <w:rsid w:val="009B4183"/>
    <w:rsid w:val="009D665C"/>
    <w:rsid w:val="009F5DA9"/>
    <w:rsid w:val="009F6E9D"/>
    <w:rsid w:val="00A52C7D"/>
    <w:rsid w:val="00A8659A"/>
    <w:rsid w:val="00A9439D"/>
    <w:rsid w:val="00AA1E51"/>
    <w:rsid w:val="00AE388D"/>
    <w:rsid w:val="00AF31E5"/>
    <w:rsid w:val="00B00AFD"/>
    <w:rsid w:val="00B02832"/>
    <w:rsid w:val="00B10302"/>
    <w:rsid w:val="00B2508E"/>
    <w:rsid w:val="00B378FD"/>
    <w:rsid w:val="00B408E0"/>
    <w:rsid w:val="00B44D7E"/>
    <w:rsid w:val="00B52790"/>
    <w:rsid w:val="00B910FA"/>
    <w:rsid w:val="00BA2BEB"/>
    <w:rsid w:val="00BB0231"/>
    <w:rsid w:val="00BB33F6"/>
    <w:rsid w:val="00BB39E5"/>
    <w:rsid w:val="00BC6BC7"/>
    <w:rsid w:val="00BD006C"/>
    <w:rsid w:val="00BD24DF"/>
    <w:rsid w:val="00BD504F"/>
    <w:rsid w:val="00BF60A2"/>
    <w:rsid w:val="00C04021"/>
    <w:rsid w:val="00C0511D"/>
    <w:rsid w:val="00C07345"/>
    <w:rsid w:val="00C13DEC"/>
    <w:rsid w:val="00C37E0C"/>
    <w:rsid w:val="00C42E4A"/>
    <w:rsid w:val="00C73A40"/>
    <w:rsid w:val="00C85C9D"/>
    <w:rsid w:val="00C943F1"/>
    <w:rsid w:val="00C97A26"/>
    <w:rsid w:val="00CB627A"/>
    <w:rsid w:val="00CD5291"/>
    <w:rsid w:val="00CE1140"/>
    <w:rsid w:val="00CF4A68"/>
    <w:rsid w:val="00CF704F"/>
    <w:rsid w:val="00D57186"/>
    <w:rsid w:val="00D943A8"/>
    <w:rsid w:val="00DB18EE"/>
    <w:rsid w:val="00E13B15"/>
    <w:rsid w:val="00E30B88"/>
    <w:rsid w:val="00E336BC"/>
    <w:rsid w:val="00E65E1E"/>
    <w:rsid w:val="00EB4C5C"/>
    <w:rsid w:val="00F2615F"/>
    <w:rsid w:val="00F42BC1"/>
    <w:rsid w:val="00FB39DA"/>
    <w:rsid w:val="00FD34E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5:chartTrackingRefBased/>
  <w15:docId w15:val="{7AC88D19-7738-49AD-B869-094C0D172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A8659A"/>
    <w:pPr>
      <w:keepNext/>
      <w:keepLines/>
      <w:numPr>
        <w:numId w:val="12"/>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autoRedefine/>
    <w:uiPriority w:val="9"/>
    <w:unhideWhenUsed/>
    <w:qFormat/>
    <w:pPr>
      <w:keepNext/>
      <w:keepLines/>
      <w:numPr>
        <w:ilvl w:val="1"/>
        <w:numId w:val="12"/>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659A"/>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rsid w:val="00223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D24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24DF"/>
    <w:rPr>
      <w:rFonts w:ascii="Segoe UI" w:hAnsi="Segoe UI" w:cs="Segoe UI"/>
      <w:sz w:val="18"/>
      <w:szCs w:val="18"/>
    </w:rPr>
  </w:style>
  <w:style w:type="table" w:styleId="GridTable1Light">
    <w:name w:val="Grid Table 1 Light"/>
    <w:basedOn w:val="TableNormal"/>
    <w:uiPriority w:val="46"/>
    <w:rsid w:val="00CE1140"/>
    <w:pPr>
      <w:spacing w:after="0" w:line="240" w:lineRule="auto"/>
    </w:pPr>
    <w:rPr>
      <w:rFonts w:eastAsiaTheme="minorHAnsi"/>
      <w:kern w:val="2"/>
      <w:lang w:eastAsia="en-US" w:bidi="he-IL"/>
      <w14:ligatures w14:val="standard"/>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7C5C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CC7"/>
  </w:style>
  <w:style w:type="paragraph" w:styleId="Footer">
    <w:name w:val="footer"/>
    <w:basedOn w:val="Normal"/>
    <w:link w:val="FooterChar"/>
    <w:uiPriority w:val="99"/>
    <w:unhideWhenUsed/>
    <w:rsid w:val="007C5C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CC7"/>
  </w:style>
  <w:style w:type="character" w:styleId="CommentReference">
    <w:name w:val="annotation reference"/>
    <w:basedOn w:val="DefaultParagraphFont"/>
    <w:uiPriority w:val="99"/>
    <w:semiHidden/>
    <w:unhideWhenUsed/>
    <w:rsid w:val="00A52C7D"/>
    <w:rPr>
      <w:sz w:val="16"/>
      <w:szCs w:val="16"/>
    </w:rPr>
  </w:style>
  <w:style w:type="paragraph" w:styleId="CommentText">
    <w:name w:val="annotation text"/>
    <w:basedOn w:val="Normal"/>
    <w:link w:val="CommentTextChar"/>
    <w:uiPriority w:val="99"/>
    <w:semiHidden/>
    <w:unhideWhenUsed/>
    <w:rsid w:val="00A52C7D"/>
    <w:pPr>
      <w:spacing w:line="240" w:lineRule="auto"/>
    </w:pPr>
    <w:rPr>
      <w:sz w:val="20"/>
      <w:szCs w:val="20"/>
    </w:rPr>
  </w:style>
  <w:style w:type="character" w:customStyle="1" w:styleId="CommentTextChar">
    <w:name w:val="Comment Text Char"/>
    <w:basedOn w:val="DefaultParagraphFont"/>
    <w:link w:val="CommentText"/>
    <w:uiPriority w:val="99"/>
    <w:semiHidden/>
    <w:rsid w:val="00A52C7D"/>
    <w:rPr>
      <w:sz w:val="20"/>
      <w:szCs w:val="20"/>
    </w:rPr>
  </w:style>
  <w:style w:type="paragraph" w:styleId="CommentSubject">
    <w:name w:val="annotation subject"/>
    <w:basedOn w:val="CommentText"/>
    <w:next w:val="CommentText"/>
    <w:link w:val="CommentSubjectChar"/>
    <w:uiPriority w:val="99"/>
    <w:semiHidden/>
    <w:unhideWhenUsed/>
    <w:rsid w:val="00A52C7D"/>
    <w:rPr>
      <w:b/>
      <w:bCs/>
    </w:rPr>
  </w:style>
  <w:style w:type="character" w:customStyle="1" w:styleId="CommentSubjectChar">
    <w:name w:val="Comment Subject Char"/>
    <w:basedOn w:val="CommentTextChar"/>
    <w:link w:val="CommentSubject"/>
    <w:uiPriority w:val="99"/>
    <w:semiHidden/>
    <w:rsid w:val="00A52C7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lan%20Schwartz\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DF94A109-038F-4810-91A4-A385ABA70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1861</TotalTime>
  <Pages>17</Pages>
  <Words>3594</Words>
  <Characters>20489</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Allan Schwartz</cp:lastModifiedBy>
  <cp:revision>12</cp:revision>
  <cp:lastPrinted>2016-01-09T07:42:00Z</cp:lastPrinted>
  <dcterms:created xsi:type="dcterms:W3CDTF">2016-01-02T08:00:00Z</dcterms:created>
  <dcterms:modified xsi:type="dcterms:W3CDTF">2016-01-10T07:08:00Z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